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95"/>
        <w:gridCol w:w="1701"/>
        <w:gridCol w:w="4424"/>
      </w:tblGrid>
      <w:tr w:rsidR="00074ED4" w:rsidRPr="004F60B8" w14:paraId="379E3076" w14:textId="77777777" w:rsidTr="00961D43">
        <w:trPr>
          <w:cantSplit/>
          <w:trHeight w:val="283"/>
          <w:jc w:val="center"/>
        </w:trPr>
        <w:tc>
          <w:tcPr>
            <w:tcW w:w="10320" w:type="dxa"/>
            <w:gridSpan w:val="3"/>
            <w:shd w:val="clear" w:color="auto" w:fill="BFBFBF" w:themeFill="background1" w:themeFillShade="BF"/>
            <w:vAlign w:val="center"/>
          </w:tcPr>
          <w:p w14:paraId="01F53927" w14:textId="1B10A44D" w:rsidR="00074ED4" w:rsidRPr="004F60B8" w:rsidRDefault="00FD7282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</w:rPr>
            </w:pPr>
            <w:bookmarkStart w:id="0" w:name="_Hlk115437366"/>
            <w:r w:rsidRPr="004F60B8">
              <w:rPr>
                <w:rFonts w:ascii="Arial Narrow" w:hAnsi="Arial Narrow"/>
                <w:b/>
              </w:rPr>
              <w:t>Algemene leveranciersinformatie</w:t>
            </w:r>
          </w:p>
        </w:tc>
      </w:tr>
      <w:bookmarkEnd w:id="0"/>
      <w:tr w:rsidR="0086099D" w:rsidRPr="000C56CC" w14:paraId="30E15704" w14:textId="77777777" w:rsidTr="00961D43">
        <w:trPr>
          <w:cantSplit/>
          <w:trHeight w:val="280"/>
          <w:jc w:val="center"/>
        </w:trPr>
        <w:tc>
          <w:tcPr>
            <w:tcW w:w="4195" w:type="dxa"/>
            <w:vAlign w:val="center"/>
          </w:tcPr>
          <w:p w14:paraId="7FB85DF7" w14:textId="77777777" w:rsidR="0086099D" w:rsidRPr="00FD097E" w:rsidRDefault="0086099D" w:rsidP="00504F5F">
            <w:pPr>
              <w:rPr>
                <w:b/>
                <w:sz w:val="22"/>
              </w:rPr>
            </w:pPr>
            <w:r w:rsidRPr="00FD097E">
              <w:rPr>
                <w:b/>
                <w:sz w:val="22"/>
              </w:rPr>
              <w:t>NAAM LEVERANCIER</w:t>
            </w:r>
          </w:p>
        </w:tc>
        <w:tc>
          <w:tcPr>
            <w:tcW w:w="6125" w:type="dxa"/>
            <w:gridSpan w:val="2"/>
            <w:shd w:val="clear" w:color="auto" w:fill="CCFFFF"/>
            <w:vAlign w:val="center"/>
          </w:tcPr>
          <w:p w14:paraId="5EF9D15A" w14:textId="72326680" w:rsidR="0086099D" w:rsidRPr="00FD097E" w:rsidRDefault="00FD16E2" w:rsidP="00504F5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Strik bv</w:t>
            </w:r>
          </w:p>
        </w:tc>
      </w:tr>
      <w:tr w:rsidR="0086099D" w:rsidRPr="000C56CC" w14:paraId="36C309FF" w14:textId="77777777" w:rsidTr="00961D43">
        <w:trPr>
          <w:cantSplit/>
          <w:trHeight w:val="283"/>
          <w:jc w:val="center"/>
        </w:trPr>
        <w:tc>
          <w:tcPr>
            <w:tcW w:w="4195" w:type="dxa"/>
            <w:vAlign w:val="center"/>
          </w:tcPr>
          <w:p w14:paraId="4FD40ED1" w14:textId="77777777" w:rsidR="0086099D" w:rsidRPr="00FD097E" w:rsidRDefault="0086099D" w:rsidP="00504F5F">
            <w:pPr>
              <w:rPr>
                <w:sz w:val="22"/>
              </w:rPr>
            </w:pPr>
            <w:r w:rsidRPr="00FD097E">
              <w:rPr>
                <w:sz w:val="22"/>
              </w:rPr>
              <w:t>Straatnaam + nummer</w:t>
            </w:r>
          </w:p>
        </w:tc>
        <w:tc>
          <w:tcPr>
            <w:tcW w:w="6125" w:type="dxa"/>
            <w:gridSpan w:val="2"/>
            <w:shd w:val="clear" w:color="auto" w:fill="CCFFFF"/>
            <w:vAlign w:val="center"/>
          </w:tcPr>
          <w:p w14:paraId="15494404" w14:textId="7E6502D7" w:rsidR="0086099D" w:rsidRPr="00FD097E" w:rsidRDefault="00FD16E2" w:rsidP="00504F5F">
            <w:pPr>
              <w:rPr>
                <w:sz w:val="22"/>
              </w:rPr>
            </w:pPr>
            <w:r>
              <w:rPr>
                <w:sz w:val="22"/>
              </w:rPr>
              <w:t>Bramenberg 19</w:t>
            </w:r>
          </w:p>
        </w:tc>
      </w:tr>
      <w:tr w:rsidR="0086099D" w:rsidRPr="000C56CC" w14:paraId="3BF218EF" w14:textId="77777777" w:rsidTr="00961D43">
        <w:trPr>
          <w:cantSplit/>
          <w:trHeight w:val="283"/>
          <w:jc w:val="center"/>
        </w:trPr>
        <w:tc>
          <w:tcPr>
            <w:tcW w:w="4195" w:type="dxa"/>
            <w:vAlign w:val="center"/>
          </w:tcPr>
          <w:p w14:paraId="73634C7B" w14:textId="77777777" w:rsidR="0086099D" w:rsidRPr="00FD097E" w:rsidRDefault="0086099D" w:rsidP="00504F5F">
            <w:pPr>
              <w:rPr>
                <w:sz w:val="22"/>
              </w:rPr>
            </w:pPr>
            <w:r w:rsidRPr="00FD097E">
              <w:rPr>
                <w:sz w:val="22"/>
              </w:rPr>
              <w:t>Postcode</w:t>
            </w:r>
          </w:p>
        </w:tc>
        <w:tc>
          <w:tcPr>
            <w:tcW w:w="6125" w:type="dxa"/>
            <w:gridSpan w:val="2"/>
            <w:shd w:val="clear" w:color="auto" w:fill="CCFFFF"/>
            <w:vAlign w:val="center"/>
          </w:tcPr>
          <w:p w14:paraId="437A0A83" w14:textId="12A825CF" w:rsidR="0086099D" w:rsidRPr="00FD097E" w:rsidRDefault="00FD16E2" w:rsidP="00504F5F">
            <w:pPr>
              <w:rPr>
                <w:sz w:val="22"/>
              </w:rPr>
            </w:pPr>
            <w:r>
              <w:rPr>
                <w:sz w:val="22"/>
              </w:rPr>
              <w:t>3755 BV</w:t>
            </w:r>
          </w:p>
        </w:tc>
      </w:tr>
      <w:tr w:rsidR="0086099D" w:rsidRPr="000C56CC" w14:paraId="4CACF295" w14:textId="77777777" w:rsidTr="00961D43">
        <w:trPr>
          <w:cantSplit/>
          <w:trHeight w:val="283"/>
          <w:jc w:val="center"/>
        </w:trPr>
        <w:tc>
          <w:tcPr>
            <w:tcW w:w="4195" w:type="dxa"/>
            <w:vAlign w:val="center"/>
          </w:tcPr>
          <w:p w14:paraId="51B35E64" w14:textId="68DF1414" w:rsidR="0086099D" w:rsidRPr="00FD097E" w:rsidRDefault="0086099D" w:rsidP="00504F5F">
            <w:pPr>
              <w:rPr>
                <w:sz w:val="22"/>
              </w:rPr>
            </w:pPr>
            <w:r w:rsidRPr="00FD097E">
              <w:rPr>
                <w:sz w:val="22"/>
              </w:rPr>
              <w:t>Plaats</w:t>
            </w:r>
          </w:p>
        </w:tc>
        <w:tc>
          <w:tcPr>
            <w:tcW w:w="6125" w:type="dxa"/>
            <w:gridSpan w:val="2"/>
            <w:shd w:val="clear" w:color="auto" w:fill="CCFFFF"/>
            <w:vAlign w:val="center"/>
          </w:tcPr>
          <w:p w14:paraId="69390CCD" w14:textId="792820F9" w:rsidR="0086099D" w:rsidRPr="000D3A62" w:rsidRDefault="00FD16E2" w:rsidP="00504F5F">
            <w:pPr>
              <w:rPr>
                <w:sz w:val="22"/>
              </w:rPr>
            </w:pPr>
            <w:r>
              <w:rPr>
                <w:sz w:val="22"/>
              </w:rPr>
              <w:t>Eemnes</w:t>
            </w:r>
          </w:p>
        </w:tc>
      </w:tr>
      <w:tr w:rsidR="0086099D" w:rsidRPr="000C56CC" w14:paraId="57AA3EB8" w14:textId="77777777" w:rsidTr="00961D43">
        <w:trPr>
          <w:cantSplit/>
          <w:trHeight w:val="283"/>
          <w:jc w:val="center"/>
        </w:trPr>
        <w:tc>
          <w:tcPr>
            <w:tcW w:w="4195" w:type="dxa"/>
            <w:vAlign w:val="center"/>
          </w:tcPr>
          <w:p w14:paraId="21E31D5D" w14:textId="77777777" w:rsidR="0086099D" w:rsidRPr="00FD097E" w:rsidRDefault="0086099D" w:rsidP="00504F5F">
            <w:pPr>
              <w:rPr>
                <w:sz w:val="22"/>
              </w:rPr>
            </w:pPr>
            <w:r w:rsidRPr="00FD097E">
              <w:rPr>
                <w:sz w:val="22"/>
              </w:rPr>
              <w:t>Land</w:t>
            </w:r>
          </w:p>
        </w:tc>
        <w:tc>
          <w:tcPr>
            <w:tcW w:w="6125" w:type="dxa"/>
            <w:gridSpan w:val="2"/>
            <w:shd w:val="clear" w:color="auto" w:fill="CCFFFF"/>
            <w:vAlign w:val="center"/>
          </w:tcPr>
          <w:p w14:paraId="20EA4D75" w14:textId="69539D52" w:rsidR="0086099D" w:rsidRPr="00FD097E" w:rsidRDefault="00FD16E2" w:rsidP="00504F5F">
            <w:pPr>
              <w:rPr>
                <w:sz w:val="22"/>
              </w:rPr>
            </w:pPr>
            <w:r>
              <w:rPr>
                <w:sz w:val="22"/>
              </w:rPr>
              <w:t>Nederland</w:t>
            </w:r>
          </w:p>
        </w:tc>
      </w:tr>
      <w:tr w:rsidR="00A175ED" w:rsidRPr="000C56CC" w14:paraId="5FB5CAFF" w14:textId="77777777" w:rsidTr="00961D43">
        <w:trPr>
          <w:cantSplit/>
          <w:trHeight w:val="283"/>
          <w:jc w:val="center"/>
        </w:trPr>
        <w:tc>
          <w:tcPr>
            <w:tcW w:w="4195" w:type="dxa"/>
            <w:vAlign w:val="center"/>
          </w:tcPr>
          <w:p w14:paraId="065F4F38" w14:textId="17839552" w:rsidR="00A175ED" w:rsidRPr="00FD097E" w:rsidRDefault="00A175ED" w:rsidP="00A175ED">
            <w:pPr>
              <w:rPr>
                <w:sz w:val="22"/>
              </w:rPr>
            </w:pPr>
            <w:r w:rsidRPr="001F366D">
              <w:sym w:font="Wingdings 2" w:char="F027"/>
            </w:r>
            <w:r>
              <w:t xml:space="preserve"> </w:t>
            </w:r>
            <w:r w:rsidRPr="00FD097E">
              <w:rPr>
                <w:sz w:val="22"/>
              </w:rPr>
              <w:t>Telefoonnummer</w:t>
            </w:r>
          </w:p>
        </w:tc>
        <w:tc>
          <w:tcPr>
            <w:tcW w:w="6125" w:type="dxa"/>
            <w:gridSpan w:val="2"/>
            <w:shd w:val="clear" w:color="auto" w:fill="CCFFFF"/>
            <w:vAlign w:val="center"/>
          </w:tcPr>
          <w:p w14:paraId="116EB8D7" w14:textId="6D814922" w:rsidR="00A175ED" w:rsidRPr="00FD097E" w:rsidRDefault="00FD16E2" w:rsidP="00A175ED">
            <w:pPr>
              <w:rPr>
                <w:sz w:val="22"/>
              </w:rPr>
            </w:pPr>
            <w:r>
              <w:rPr>
                <w:sz w:val="22"/>
              </w:rPr>
              <w:t>+31(0)355380107</w:t>
            </w:r>
          </w:p>
        </w:tc>
      </w:tr>
      <w:tr w:rsidR="00A175ED" w:rsidRPr="000C56CC" w14:paraId="24EB8117" w14:textId="77777777" w:rsidTr="00961D43">
        <w:trPr>
          <w:cantSplit/>
          <w:trHeight w:val="283"/>
          <w:jc w:val="center"/>
        </w:trPr>
        <w:tc>
          <w:tcPr>
            <w:tcW w:w="4195" w:type="dxa"/>
            <w:tcBorders>
              <w:bottom w:val="single" w:sz="4" w:space="0" w:color="auto"/>
            </w:tcBorders>
            <w:vAlign w:val="center"/>
          </w:tcPr>
          <w:p w14:paraId="2ABD37E0" w14:textId="77777777" w:rsidR="00A175ED" w:rsidRPr="00FD097E" w:rsidRDefault="00A175ED" w:rsidP="00A175ED">
            <w:pPr>
              <w:rPr>
                <w:sz w:val="22"/>
              </w:rPr>
            </w:pPr>
            <w:r w:rsidRPr="00FD097E">
              <w:rPr>
                <w:sz w:val="22"/>
              </w:rPr>
              <w:t>Website</w:t>
            </w:r>
          </w:p>
        </w:tc>
        <w:tc>
          <w:tcPr>
            <w:tcW w:w="6125" w:type="dxa"/>
            <w:gridSpan w:val="2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381551AF" w14:textId="00C80A42" w:rsidR="00A175ED" w:rsidRPr="00FD097E" w:rsidRDefault="00FD16E2" w:rsidP="00A175ED">
            <w:pPr>
              <w:rPr>
                <w:sz w:val="22"/>
              </w:rPr>
            </w:pPr>
            <w:hyperlink r:id="rId11" w:history="1">
              <w:r w:rsidRPr="00C30816">
                <w:rPr>
                  <w:rStyle w:val="Hyperlink"/>
                  <w:sz w:val="22"/>
                </w:rPr>
                <w:t>https://www.tastestrik.nl/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1C26E2" w:rsidRPr="000C56CC" w14:paraId="0FFB20FF" w14:textId="77777777" w:rsidTr="00961D43">
        <w:trPr>
          <w:cantSplit/>
          <w:trHeight w:val="283"/>
          <w:jc w:val="center"/>
        </w:trPr>
        <w:tc>
          <w:tcPr>
            <w:tcW w:w="4195" w:type="dxa"/>
            <w:tcBorders>
              <w:bottom w:val="single" w:sz="4" w:space="0" w:color="auto"/>
            </w:tcBorders>
            <w:vAlign w:val="center"/>
          </w:tcPr>
          <w:p w14:paraId="32FE5291" w14:textId="0F42B1E6" w:rsidR="001C26E2" w:rsidRPr="00FD097E" w:rsidRDefault="001C26E2" w:rsidP="00A175ED">
            <w:pPr>
              <w:rPr>
                <w:sz w:val="22"/>
              </w:rPr>
            </w:pPr>
            <w:r>
              <w:rPr>
                <w:sz w:val="22"/>
              </w:rPr>
              <w:t>BTW-nummer</w:t>
            </w:r>
          </w:p>
        </w:tc>
        <w:tc>
          <w:tcPr>
            <w:tcW w:w="6125" w:type="dxa"/>
            <w:gridSpan w:val="2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61B24B2E" w14:textId="715E9E5D" w:rsidR="001C26E2" w:rsidRPr="00FD097E" w:rsidRDefault="00FD16E2" w:rsidP="00A175ED">
            <w:pPr>
              <w:rPr>
                <w:sz w:val="22"/>
              </w:rPr>
            </w:pPr>
            <w:r>
              <w:rPr>
                <w:sz w:val="22"/>
              </w:rPr>
              <w:t>NL 8124.50.425B01</w:t>
            </w:r>
          </w:p>
        </w:tc>
      </w:tr>
      <w:tr w:rsidR="001C26E2" w:rsidRPr="000C56CC" w14:paraId="62B3DB49" w14:textId="77777777" w:rsidTr="00961D43">
        <w:trPr>
          <w:cantSplit/>
          <w:trHeight w:val="283"/>
          <w:jc w:val="center"/>
        </w:trPr>
        <w:tc>
          <w:tcPr>
            <w:tcW w:w="4195" w:type="dxa"/>
            <w:tcBorders>
              <w:bottom w:val="single" w:sz="4" w:space="0" w:color="auto"/>
            </w:tcBorders>
            <w:vAlign w:val="center"/>
          </w:tcPr>
          <w:p w14:paraId="6B618743" w14:textId="2001D790" w:rsidR="001C26E2" w:rsidRPr="00FD097E" w:rsidRDefault="001C26E2" w:rsidP="00A175ED">
            <w:pPr>
              <w:rPr>
                <w:sz w:val="22"/>
              </w:rPr>
            </w:pPr>
            <w:r>
              <w:rPr>
                <w:sz w:val="22"/>
              </w:rPr>
              <w:t>Banknummer</w:t>
            </w:r>
            <w:r w:rsidR="00A717DE">
              <w:rPr>
                <w:sz w:val="22"/>
              </w:rPr>
              <w:t xml:space="preserve"> (IBAN)</w:t>
            </w:r>
          </w:p>
        </w:tc>
        <w:tc>
          <w:tcPr>
            <w:tcW w:w="6125" w:type="dxa"/>
            <w:gridSpan w:val="2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178EF759" w14:textId="2955AD2D" w:rsidR="001C26E2" w:rsidRPr="00FD097E" w:rsidRDefault="00FD16E2" w:rsidP="00A175ED">
            <w:pPr>
              <w:rPr>
                <w:sz w:val="22"/>
              </w:rPr>
            </w:pPr>
            <w:r>
              <w:rPr>
                <w:sz w:val="22"/>
              </w:rPr>
              <w:t>NL12 RABO 0315 9635 65</w:t>
            </w:r>
          </w:p>
        </w:tc>
      </w:tr>
      <w:tr w:rsidR="00961D43" w:rsidRPr="000C56CC" w14:paraId="79F82D20" w14:textId="77777777" w:rsidTr="00961D43">
        <w:trPr>
          <w:cantSplit/>
          <w:trHeight w:val="283"/>
          <w:jc w:val="center"/>
        </w:trPr>
        <w:tc>
          <w:tcPr>
            <w:tcW w:w="4195" w:type="dxa"/>
            <w:tcBorders>
              <w:bottom w:val="single" w:sz="4" w:space="0" w:color="auto"/>
            </w:tcBorders>
            <w:vAlign w:val="center"/>
          </w:tcPr>
          <w:p w14:paraId="083B54E9" w14:textId="64FC0DEF" w:rsidR="00961D43" w:rsidRPr="00FD097E" w:rsidRDefault="00961D43" w:rsidP="00A175ED">
            <w:pPr>
              <w:rPr>
                <w:sz w:val="22"/>
              </w:rPr>
            </w:pPr>
            <w:r>
              <w:rPr>
                <w:sz w:val="22"/>
              </w:rPr>
              <w:t>Type bedrijf</w:t>
            </w:r>
            <w:r w:rsidR="00E14002">
              <w:rPr>
                <w:sz w:val="22"/>
              </w:rPr>
              <w:t xml:space="preserve"> *</w:t>
            </w:r>
          </w:p>
        </w:tc>
        <w:tc>
          <w:tcPr>
            <w:tcW w:w="6125" w:type="dxa"/>
            <w:gridSpan w:val="2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673511C9" w14:textId="52814D4B" w:rsidR="00961D43" w:rsidRPr="00FD097E" w:rsidRDefault="00FC51A4" w:rsidP="00A175ED">
            <w:pPr>
              <w:rPr>
                <w:sz w:val="22"/>
              </w:rPr>
            </w:pPr>
            <w:r>
              <w:rPr>
                <w:sz w:val="22"/>
              </w:rPr>
              <w:t>X</w:t>
            </w:r>
            <w:r w:rsidR="003779F5">
              <w:rPr>
                <w:sz w:val="22"/>
              </w:rPr>
              <w:t xml:space="preserve"> Producent       </w:t>
            </w:r>
            <w:r w:rsidR="005E5DEE">
              <w:rPr>
                <w:sz w:val="22"/>
              </w:rPr>
              <w:t xml:space="preserve">               </w:t>
            </w:r>
            <w:r w:rsidR="00FD16E2">
              <w:rPr>
                <w:sz w:val="22"/>
              </w:rPr>
              <w:t>X</w:t>
            </w:r>
            <w:r w:rsidR="001A0D6E">
              <w:rPr>
                <w:sz w:val="22"/>
              </w:rPr>
              <w:t xml:space="preserve"> </w:t>
            </w:r>
            <w:r w:rsidR="003779F5">
              <w:rPr>
                <w:sz w:val="22"/>
              </w:rPr>
              <w:t>Handelaar</w:t>
            </w:r>
            <w:r w:rsidR="001A0D6E">
              <w:rPr>
                <w:sz w:val="22"/>
              </w:rPr>
              <w:t xml:space="preserve">             </w:t>
            </w:r>
            <w:r w:rsidR="005E5DEE">
              <w:rPr>
                <w:sz w:val="22"/>
              </w:rPr>
              <w:t xml:space="preserve">     </w:t>
            </w:r>
            <w:r w:rsidR="001A0D6E">
              <w:rPr>
                <w:sz w:val="22"/>
              </w:rPr>
              <w:t xml:space="preserve"> □ Outsourcer</w:t>
            </w:r>
          </w:p>
        </w:tc>
      </w:tr>
      <w:tr w:rsidR="00961D43" w:rsidRPr="001F366D" w14:paraId="4305B89F" w14:textId="77777777" w:rsidTr="00961D43">
        <w:trPr>
          <w:cantSplit/>
          <w:trHeight w:val="283"/>
          <w:jc w:val="center"/>
        </w:trPr>
        <w:tc>
          <w:tcPr>
            <w:tcW w:w="10320" w:type="dxa"/>
            <w:gridSpan w:val="3"/>
            <w:tcBorders>
              <w:right w:val="single" w:sz="4" w:space="0" w:color="auto"/>
            </w:tcBorders>
            <w:vAlign w:val="center"/>
          </w:tcPr>
          <w:p w14:paraId="5BAF8753" w14:textId="77777777" w:rsidR="00961D43" w:rsidRDefault="00E14002" w:rsidP="00961D43">
            <w:pPr>
              <w:rPr>
                <w:color w:val="FF0000"/>
                <w:sz w:val="22"/>
              </w:rPr>
            </w:pPr>
            <w:r w:rsidRPr="000D3A62">
              <w:rPr>
                <w:color w:val="FF0000"/>
                <w:sz w:val="22"/>
              </w:rPr>
              <w:t xml:space="preserve">* </w:t>
            </w:r>
            <w:r w:rsidR="00961D43" w:rsidRPr="000D3A62">
              <w:rPr>
                <w:color w:val="FF0000"/>
                <w:sz w:val="22"/>
              </w:rPr>
              <w:t xml:space="preserve">Indien u een </w:t>
            </w:r>
            <w:r w:rsidR="005029D3" w:rsidRPr="000D3A62">
              <w:rPr>
                <w:color w:val="FF0000"/>
                <w:sz w:val="22"/>
              </w:rPr>
              <w:t xml:space="preserve">NIET-GFSI-gecertificeerde </w:t>
            </w:r>
            <w:r w:rsidR="00961D43" w:rsidRPr="000D3A62">
              <w:rPr>
                <w:color w:val="FF0000"/>
                <w:sz w:val="22"/>
              </w:rPr>
              <w:t>handelaar</w:t>
            </w:r>
            <w:r w:rsidR="005E5DEE">
              <w:rPr>
                <w:color w:val="FF0000"/>
                <w:sz w:val="22"/>
              </w:rPr>
              <w:t xml:space="preserve"> </w:t>
            </w:r>
            <w:r w:rsidR="00A3135D" w:rsidRPr="000D3A62">
              <w:rPr>
                <w:color w:val="FF0000"/>
                <w:sz w:val="22"/>
              </w:rPr>
              <w:t>of outsourcer</w:t>
            </w:r>
            <w:r w:rsidR="00961D43" w:rsidRPr="000D3A62">
              <w:rPr>
                <w:color w:val="FF0000"/>
                <w:sz w:val="22"/>
              </w:rPr>
              <w:t xml:space="preserve"> bent, willen wij u vragen om </w:t>
            </w:r>
            <w:r w:rsidR="00BA20E9" w:rsidRPr="000D3A62">
              <w:rPr>
                <w:color w:val="FF0000"/>
                <w:sz w:val="22"/>
              </w:rPr>
              <w:t>kenbaar te maken</w:t>
            </w:r>
            <w:r w:rsidR="005029D3" w:rsidRPr="000D3A62">
              <w:rPr>
                <w:color w:val="FF0000"/>
                <w:sz w:val="22"/>
              </w:rPr>
              <w:t xml:space="preserve"> </w:t>
            </w:r>
            <w:r w:rsidR="00381DC8" w:rsidRPr="000D3A62">
              <w:rPr>
                <w:color w:val="FF0000"/>
                <w:sz w:val="22"/>
              </w:rPr>
              <w:t>van welke producenten en/of origines de producten vandaan komen</w:t>
            </w:r>
            <w:r w:rsidR="000D3A62" w:rsidRPr="000D3A62">
              <w:rPr>
                <w:color w:val="FF0000"/>
                <w:sz w:val="22"/>
              </w:rPr>
              <w:t>.</w:t>
            </w:r>
          </w:p>
          <w:p w14:paraId="163D26C9" w14:textId="53439AD5" w:rsidR="00DE523B" w:rsidRPr="000D3A62" w:rsidRDefault="00DE523B" w:rsidP="00961D43">
            <w:pPr>
              <w:rPr>
                <w:color w:val="FF0000"/>
                <w:sz w:val="22"/>
                <w:highlight w:val="yellow"/>
              </w:rPr>
            </w:pPr>
          </w:p>
        </w:tc>
      </w:tr>
      <w:tr w:rsidR="00961D43" w:rsidRPr="000C56CC" w14:paraId="73301D5F" w14:textId="77777777" w:rsidTr="00961D43">
        <w:trPr>
          <w:cantSplit/>
          <w:trHeight w:val="283"/>
          <w:jc w:val="center"/>
        </w:trPr>
        <w:tc>
          <w:tcPr>
            <w:tcW w:w="4195" w:type="dxa"/>
            <w:vMerge w:val="restart"/>
            <w:vAlign w:val="center"/>
          </w:tcPr>
          <w:p w14:paraId="34253043" w14:textId="77777777" w:rsidR="00961D43" w:rsidRPr="00D14EEE" w:rsidRDefault="00961D43" w:rsidP="00961D43">
            <w:pPr>
              <w:rPr>
                <w:sz w:val="22"/>
              </w:rPr>
            </w:pPr>
            <w:r w:rsidRPr="00D14EEE">
              <w:rPr>
                <w:sz w:val="22"/>
              </w:rPr>
              <w:t>Contactpersoon calamiteit / recall</w:t>
            </w:r>
          </w:p>
          <w:p w14:paraId="79C41303" w14:textId="11B93BC1" w:rsidR="00961D43" w:rsidRPr="00D14EEE" w:rsidRDefault="00961D43" w:rsidP="00961D43">
            <w:pPr>
              <w:rPr>
                <w:sz w:val="22"/>
              </w:rPr>
            </w:pPr>
            <w:r w:rsidRPr="00D14EEE">
              <w:rPr>
                <w:sz w:val="22"/>
              </w:rPr>
              <w:t>(24/7 bereikbaar)</w:t>
            </w:r>
          </w:p>
        </w:tc>
        <w:tc>
          <w:tcPr>
            <w:tcW w:w="1701" w:type="dxa"/>
            <w:vAlign w:val="center"/>
          </w:tcPr>
          <w:p w14:paraId="721A5B1D" w14:textId="77777777" w:rsidR="00961D43" w:rsidRPr="00EC6FF8" w:rsidRDefault="00961D43" w:rsidP="00961D43">
            <w:pPr>
              <w:rPr>
                <w:sz w:val="22"/>
              </w:rPr>
            </w:pPr>
            <w:r w:rsidRPr="00EC6FF8">
              <w:rPr>
                <w:sz w:val="22"/>
              </w:rPr>
              <w:t>Naam</w:t>
            </w:r>
          </w:p>
        </w:tc>
        <w:tc>
          <w:tcPr>
            <w:tcW w:w="4424" w:type="dxa"/>
            <w:shd w:val="clear" w:color="auto" w:fill="CCFFFF"/>
            <w:vAlign w:val="center"/>
          </w:tcPr>
          <w:p w14:paraId="35347681" w14:textId="77777777" w:rsidR="00952B9E" w:rsidRDefault="00952B9E" w:rsidP="00961D43">
            <w:pPr>
              <w:rPr>
                <w:sz w:val="22"/>
              </w:rPr>
            </w:pPr>
            <w:r>
              <w:rPr>
                <w:sz w:val="22"/>
              </w:rPr>
              <w:t xml:space="preserve">Hans Visser (Commercial Director) </w:t>
            </w:r>
          </w:p>
          <w:p w14:paraId="485A02CB" w14:textId="77777777" w:rsidR="00952B9E" w:rsidRDefault="00952B9E" w:rsidP="00961D43">
            <w:pPr>
              <w:rPr>
                <w:sz w:val="22"/>
              </w:rPr>
            </w:pPr>
          </w:p>
          <w:p w14:paraId="16583600" w14:textId="38B30F2D" w:rsidR="00952B9E" w:rsidRDefault="00952B9E" w:rsidP="00961D43">
            <w:pPr>
              <w:rPr>
                <w:sz w:val="22"/>
              </w:rPr>
            </w:pPr>
            <w:r>
              <w:rPr>
                <w:sz w:val="22"/>
              </w:rPr>
              <w:t xml:space="preserve">of </w:t>
            </w:r>
          </w:p>
          <w:p w14:paraId="4A2BBBED" w14:textId="77777777" w:rsidR="00952B9E" w:rsidRDefault="00952B9E" w:rsidP="00961D43">
            <w:pPr>
              <w:rPr>
                <w:sz w:val="22"/>
              </w:rPr>
            </w:pPr>
          </w:p>
          <w:p w14:paraId="78265FA4" w14:textId="511C6A6D" w:rsidR="00961D43" w:rsidRPr="00EC6FF8" w:rsidRDefault="00952B9E" w:rsidP="00961D43">
            <w:pPr>
              <w:rPr>
                <w:sz w:val="22"/>
              </w:rPr>
            </w:pPr>
            <w:r>
              <w:rPr>
                <w:sz w:val="22"/>
              </w:rPr>
              <w:t>Maarten Oosterloo (Supply Chain &amp; Operations Manager)</w:t>
            </w:r>
          </w:p>
        </w:tc>
      </w:tr>
      <w:tr w:rsidR="00961D43" w:rsidRPr="000C56CC" w14:paraId="399E228B" w14:textId="77777777" w:rsidTr="00961D43">
        <w:trPr>
          <w:cantSplit/>
          <w:trHeight w:val="283"/>
          <w:jc w:val="center"/>
        </w:trPr>
        <w:tc>
          <w:tcPr>
            <w:tcW w:w="4195" w:type="dxa"/>
            <w:vMerge/>
            <w:vAlign w:val="center"/>
          </w:tcPr>
          <w:p w14:paraId="17E3BD06" w14:textId="77777777" w:rsidR="00961D43" w:rsidRPr="00EC6FF8" w:rsidRDefault="00961D43" w:rsidP="00961D43">
            <w:pPr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16D75E3B" w14:textId="77777777" w:rsidR="00961D43" w:rsidRPr="00EC6FF8" w:rsidRDefault="00961D43" w:rsidP="00961D43">
            <w:pPr>
              <w:rPr>
                <w:sz w:val="22"/>
              </w:rPr>
            </w:pPr>
            <w:r w:rsidRPr="00EC6FF8">
              <w:rPr>
                <w:sz w:val="22"/>
              </w:rPr>
              <w:t>Telefoonnummer</w:t>
            </w:r>
          </w:p>
        </w:tc>
        <w:tc>
          <w:tcPr>
            <w:tcW w:w="4424" w:type="dxa"/>
            <w:shd w:val="clear" w:color="auto" w:fill="CCFFFF"/>
            <w:vAlign w:val="center"/>
          </w:tcPr>
          <w:p w14:paraId="382EC638" w14:textId="77777777" w:rsidR="00961D43" w:rsidRDefault="00952B9E" w:rsidP="00961D43">
            <w:pPr>
              <w:rPr>
                <w:sz w:val="22"/>
              </w:rPr>
            </w:pPr>
            <w:r>
              <w:rPr>
                <w:sz w:val="22"/>
              </w:rPr>
              <w:t xml:space="preserve">Hans Visser: </w:t>
            </w:r>
            <w:r w:rsidRPr="00952B9E">
              <w:rPr>
                <w:sz w:val="22"/>
              </w:rPr>
              <w:t>+31 (0)6 30 75 91 59</w:t>
            </w:r>
          </w:p>
          <w:p w14:paraId="788211C2" w14:textId="77777777" w:rsidR="00952B9E" w:rsidRDefault="00952B9E" w:rsidP="00961D43">
            <w:pPr>
              <w:rPr>
                <w:sz w:val="22"/>
              </w:rPr>
            </w:pPr>
          </w:p>
          <w:p w14:paraId="5F46C91C" w14:textId="39618AA8" w:rsidR="00952B9E" w:rsidRPr="00EC6FF8" w:rsidRDefault="00952B9E" w:rsidP="00961D43">
            <w:pPr>
              <w:rPr>
                <w:sz w:val="22"/>
              </w:rPr>
            </w:pPr>
            <w:r>
              <w:rPr>
                <w:sz w:val="22"/>
              </w:rPr>
              <w:t xml:space="preserve">Maarten Oosterloo: </w:t>
            </w:r>
            <w:r w:rsidRPr="00952B9E">
              <w:rPr>
                <w:sz w:val="22"/>
              </w:rPr>
              <w:t>+31 (0)6 10 33 97 44</w:t>
            </w:r>
          </w:p>
        </w:tc>
      </w:tr>
      <w:tr w:rsidR="00961D43" w:rsidRPr="000C56CC" w14:paraId="3C1D5A7F" w14:textId="77777777" w:rsidTr="00961D43">
        <w:trPr>
          <w:cantSplit/>
          <w:trHeight w:val="283"/>
          <w:jc w:val="center"/>
        </w:trPr>
        <w:tc>
          <w:tcPr>
            <w:tcW w:w="4195" w:type="dxa"/>
            <w:vMerge/>
            <w:vAlign w:val="center"/>
          </w:tcPr>
          <w:p w14:paraId="02A01381" w14:textId="77777777" w:rsidR="00961D43" w:rsidRPr="00EC6FF8" w:rsidRDefault="00961D43" w:rsidP="00961D43">
            <w:pPr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5218E9A5" w14:textId="01B5F8E9" w:rsidR="00961D43" w:rsidRPr="00EC6FF8" w:rsidRDefault="00961D43" w:rsidP="00961D43">
            <w:pPr>
              <w:rPr>
                <w:sz w:val="22"/>
              </w:rPr>
            </w:pPr>
            <w:r w:rsidRPr="00EC6FF8">
              <w:rPr>
                <w:sz w:val="22"/>
              </w:rPr>
              <w:t>E-mail</w:t>
            </w:r>
          </w:p>
        </w:tc>
        <w:tc>
          <w:tcPr>
            <w:tcW w:w="4424" w:type="dxa"/>
            <w:shd w:val="clear" w:color="auto" w:fill="CCFFFF"/>
            <w:vAlign w:val="center"/>
          </w:tcPr>
          <w:p w14:paraId="20C8381C" w14:textId="5B972088" w:rsidR="00961D43" w:rsidRPr="00EC6FF8" w:rsidRDefault="004C6178" w:rsidP="00961D43">
            <w:pPr>
              <w:rPr>
                <w:sz w:val="22"/>
              </w:rPr>
            </w:pPr>
            <w:hyperlink r:id="rId12" w:history="1">
              <w:r w:rsidRPr="00C30816">
                <w:rPr>
                  <w:rStyle w:val="Hyperlink"/>
                  <w:sz w:val="22"/>
                </w:rPr>
                <w:t>sales@tastestrik.nl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961D43" w:rsidRPr="000C56CC" w14:paraId="07A5524A" w14:textId="77777777" w:rsidTr="00961D43">
        <w:trPr>
          <w:cantSplit/>
          <w:trHeight w:val="283"/>
          <w:jc w:val="center"/>
        </w:trPr>
        <w:tc>
          <w:tcPr>
            <w:tcW w:w="4195" w:type="dxa"/>
            <w:vMerge w:val="restart"/>
            <w:vAlign w:val="center"/>
          </w:tcPr>
          <w:p w14:paraId="4D258930" w14:textId="325896FC" w:rsidR="00961D43" w:rsidRPr="00EC6FF8" w:rsidRDefault="00961D43" w:rsidP="00961D43">
            <w:pPr>
              <w:rPr>
                <w:sz w:val="22"/>
              </w:rPr>
            </w:pPr>
            <w:r w:rsidRPr="00EC6FF8">
              <w:rPr>
                <w:sz w:val="22"/>
              </w:rPr>
              <w:t>Contactpersoon Kwaliteit</w:t>
            </w:r>
          </w:p>
        </w:tc>
        <w:tc>
          <w:tcPr>
            <w:tcW w:w="1701" w:type="dxa"/>
            <w:vAlign w:val="center"/>
          </w:tcPr>
          <w:p w14:paraId="340CC21E" w14:textId="77777777" w:rsidR="00961D43" w:rsidRPr="00EC6FF8" w:rsidRDefault="00961D43" w:rsidP="00961D43">
            <w:pPr>
              <w:rPr>
                <w:sz w:val="22"/>
              </w:rPr>
            </w:pPr>
            <w:r w:rsidRPr="00EC6FF8">
              <w:rPr>
                <w:sz w:val="22"/>
              </w:rPr>
              <w:t>Naam</w:t>
            </w:r>
          </w:p>
        </w:tc>
        <w:tc>
          <w:tcPr>
            <w:tcW w:w="4424" w:type="dxa"/>
            <w:shd w:val="clear" w:color="auto" w:fill="CCFFFF"/>
            <w:vAlign w:val="center"/>
          </w:tcPr>
          <w:p w14:paraId="687FBDE8" w14:textId="62183682" w:rsidR="00961D43" w:rsidRPr="00EC6FF8" w:rsidRDefault="004C6178" w:rsidP="00961D43">
            <w:pPr>
              <w:rPr>
                <w:sz w:val="22"/>
              </w:rPr>
            </w:pPr>
            <w:r>
              <w:rPr>
                <w:sz w:val="22"/>
              </w:rPr>
              <w:t>Petrus Lenes</w:t>
            </w:r>
          </w:p>
        </w:tc>
      </w:tr>
      <w:tr w:rsidR="00961D43" w:rsidRPr="000C56CC" w14:paraId="14E3F1BB" w14:textId="77777777" w:rsidTr="00961D43">
        <w:trPr>
          <w:cantSplit/>
          <w:trHeight w:val="283"/>
          <w:jc w:val="center"/>
        </w:trPr>
        <w:tc>
          <w:tcPr>
            <w:tcW w:w="4195" w:type="dxa"/>
            <w:vMerge/>
            <w:vAlign w:val="center"/>
          </w:tcPr>
          <w:p w14:paraId="6C528EA9" w14:textId="77777777" w:rsidR="00961D43" w:rsidRPr="00EC6FF8" w:rsidRDefault="00961D43" w:rsidP="00961D43">
            <w:pPr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3637E8EC" w14:textId="77777777" w:rsidR="00961D43" w:rsidRPr="00EC6FF8" w:rsidRDefault="00961D43" w:rsidP="00961D43">
            <w:pPr>
              <w:rPr>
                <w:sz w:val="22"/>
              </w:rPr>
            </w:pPr>
            <w:r w:rsidRPr="00EC6FF8">
              <w:rPr>
                <w:sz w:val="22"/>
              </w:rPr>
              <w:t>Telefoonnummer</w:t>
            </w:r>
          </w:p>
        </w:tc>
        <w:tc>
          <w:tcPr>
            <w:tcW w:w="4424" w:type="dxa"/>
            <w:shd w:val="clear" w:color="auto" w:fill="CCFFFF"/>
            <w:vAlign w:val="center"/>
          </w:tcPr>
          <w:p w14:paraId="19EF8592" w14:textId="107E3DD6" w:rsidR="00961D43" w:rsidRPr="00EC6FF8" w:rsidRDefault="004C6178" w:rsidP="00961D43">
            <w:pPr>
              <w:rPr>
                <w:sz w:val="22"/>
              </w:rPr>
            </w:pPr>
            <w:r>
              <w:rPr>
                <w:sz w:val="22"/>
              </w:rPr>
              <w:t>+31(0)355380107</w:t>
            </w:r>
          </w:p>
        </w:tc>
      </w:tr>
      <w:tr w:rsidR="00961D43" w:rsidRPr="000C56CC" w14:paraId="6AA3EC9C" w14:textId="77777777" w:rsidTr="00961D43">
        <w:trPr>
          <w:cantSplit/>
          <w:trHeight w:val="283"/>
          <w:jc w:val="center"/>
        </w:trPr>
        <w:tc>
          <w:tcPr>
            <w:tcW w:w="4195" w:type="dxa"/>
            <w:vMerge/>
            <w:vAlign w:val="center"/>
          </w:tcPr>
          <w:p w14:paraId="07BD558C" w14:textId="77777777" w:rsidR="00961D43" w:rsidRPr="00EC6FF8" w:rsidRDefault="00961D43" w:rsidP="00961D43">
            <w:pPr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587A1B2" w14:textId="54F8C4A0" w:rsidR="00961D43" w:rsidRPr="00EC6FF8" w:rsidRDefault="00961D43" w:rsidP="00961D43">
            <w:pPr>
              <w:rPr>
                <w:sz w:val="22"/>
              </w:rPr>
            </w:pPr>
            <w:r w:rsidRPr="00EC6FF8">
              <w:rPr>
                <w:sz w:val="22"/>
              </w:rPr>
              <w:t>E-mail</w:t>
            </w:r>
          </w:p>
        </w:tc>
        <w:tc>
          <w:tcPr>
            <w:tcW w:w="4424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3F52E83B" w14:textId="48917161" w:rsidR="00961D43" w:rsidRPr="00EC6FF8" w:rsidRDefault="004C6178" w:rsidP="00961D43">
            <w:pPr>
              <w:rPr>
                <w:sz w:val="22"/>
              </w:rPr>
            </w:pPr>
            <w:hyperlink r:id="rId13" w:history="1">
              <w:r w:rsidRPr="00C30816">
                <w:rPr>
                  <w:rStyle w:val="Hyperlink"/>
                  <w:sz w:val="22"/>
                </w:rPr>
                <w:t>qm@tastestrik.nl</w:t>
              </w:r>
            </w:hyperlink>
            <w:r>
              <w:rPr>
                <w:sz w:val="22"/>
              </w:rPr>
              <w:t xml:space="preserve"> </w:t>
            </w:r>
          </w:p>
        </w:tc>
      </w:tr>
    </w:tbl>
    <w:p w14:paraId="7EF71224" w14:textId="77777777" w:rsidR="000069FF" w:rsidRPr="000C56CC" w:rsidRDefault="000069FF" w:rsidP="008C48C9">
      <w:pPr>
        <w:rPr>
          <w:sz w:val="22"/>
        </w:rPr>
      </w:pPr>
    </w:p>
    <w:tbl>
      <w:tblPr>
        <w:tblW w:w="10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18"/>
      </w:tblGrid>
      <w:tr w:rsidR="002E4609" w:rsidRPr="000C56CC" w14:paraId="19E5EEFF" w14:textId="77777777" w:rsidTr="00BA2911">
        <w:trPr>
          <w:cantSplit/>
          <w:trHeight w:val="283"/>
          <w:jc w:val="center"/>
        </w:trPr>
        <w:tc>
          <w:tcPr>
            <w:tcW w:w="10318" w:type="dxa"/>
            <w:shd w:val="clear" w:color="auto" w:fill="BFBFBF" w:themeFill="background1" w:themeFillShade="BF"/>
            <w:vAlign w:val="center"/>
          </w:tcPr>
          <w:p w14:paraId="3A1A3166" w14:textId="7752E54D" w:rsidR="002E4609" w:rsidRPr="000C56CC" w:rsidRDefault="00825A98">
            <w:pPr>
              <w:pStyle w:val="Kop1"/>
              <w:numPr>
                <w:ilvl w:val="0"/>
                <w:numId w:val="5"/>
              </w:numPr>
              <w:ind w:left="357" w:hanging="357"/>
            </w:pPr>
            <w:r>
              <w:t>Specificaties</w:t>
            </w:r>
          </w:p>
        </w:tc>
      </w:tr>
      <w:tr w:rsidR="000069FF" w:rsidRPr="000C56CC" w14:paraId="12BB8CF9" w14:textId="77777777" w:rsidTr="00622416">
        <w:trPr>
          <w:cantSplit/>
          <w:trHeight w:val="300"/>
          <w:jc w:val="center"/>
        </w:trPr>
        <w:tc>
          <w:tcPr>
            <w:tcW w:w="10318" w:type="dxa"/>
            <w:vAlign w:val="center"/>
          </w:tcPr>
          <w:p w14:paraId="30989FAA" w14:textId="77777777" w:rsidR="000069FF" w:rsidRPr="000C56CC" w:rsidRDefault="0086099D" w:rsidP="00BC10A4">
            <w:pPr>
              <w:rPr>
                <w:color w:val="000000"/>
                <w:sz w:val="22"/>
              </w:rPr>
            </w:pPr>
            <w:r w:rsidRPr="000C56CC">
              <w:rPr>
                <w:color w:val="000000"/>
                <w:sz w:val="22"/>
              </w:rPr>
              <w:t>Graag ontvangen wij specificaties van onze producten, d</w:t>
            </w:r>
            <w:r w:rsidR="000C56CC">
              <w:rPr>
                <w:color w:val="000000"/>
                <w:sz w:val="22"/>
              </w:rPr>
              <w:t>ie niet ouder zijn dan 3 jaar. D</w:t>
            </w:r>
            <w:r w:rsidRPr="000C56CC">
              <w:rPr>
                <w:color w:val="000000"/>
                <w:sz w:val="22"/>
              </w:rPr>
              <w:t xml:space="preserve">e specificaties moeten </w:t>
            </w:r>
            <w:r w:rsidRPr="00187AC6">
              <w:rPr>
                <w:b/>
                <w:bCs/>
                <w:color w:val="000000"/>
                <w:sz w:val="22"/>
              </w:rPr>
              <w:t>minimaal</w:t>
            </w:r>
            <w:r w:rsidRPr="000C56CC">
              <w:rPr>
                <w:color w:val="000000"/>
                <w:sz w:val="22"/>
              </w:rPr>
              <w:t xml:space="preserve"> </w:t>
            </w:r>
            <w:r w:rsidR="000C56CC">
              <w:rPr>
                <w:color w:val="000000"/>
                <w:sz w:val="22"/>
              </w:rPr>
              <w:t>de volge</w:t>
            </w:r>
            <w:r w:rsidRPr="000C56CC">
              <w:rPr>
                <w:color w:val="000000"/>
                <w:sz w:val="22"/>
              </w:rPr>
              <w:t xml:space="preserve">nde </w:t>
            </w:r>
            <w:r w:rsidR="000C56CC">
              <w:rPr>
                <w:color w:val="000000"/>
                <w:sz w:val="22"/>
              </w:rPr>
              <w:t xml:space="preserve">informatie </w:t>
            </w:r>
            <w:r w:rsidRPr="000C56CC">
              <w:rPr>
                <w:color w:val="000000"/>
                <w:sz w:val="22"/>
              </w:rPr>
              <w:t>bevatten</w:t>
            </w:r>
            <w:r w:rsidR="00BC10A4" w:rsidRPr="000C56CC">
              <w:rPr>
                <w:color w:val="000000"/>
                <w:sz w:val="22"/>
              </w:rPr>
              <w:t>:</w:t>
            </w:r>
          </w:p>
          <w:p w14:paraId="6A31F840" w14:textId="22AC1DD6" w:rsidR="00CE35A3" w:rsidRPr="000C56CC" w:rsidRDefault="00CE35A3">
            <w:pPr>
              <w:numPr>
                <w:ilvl w:val="0"/>
                <w:numId w:val="1"/>
              </w:numPr>
              <w:rPr>
                <w:color w:val="000000"/>
                <w:sz w:val="22"/>
              </w:rPr>
            </w:pPr>
            <w:r w:rsidRPr="000C56CC">
              <w:rPr>
                <w:color w:val="000000"/>
                <w:sz w:val="22"/>
              </w:rPr>
              <w:t>Declaratie van ingrediënten in aflopende volgorde met percentages</w:t>
            </w:r>
            <w:r w:rsidR="005874D7">
              <w:rPr>
                <w:color w:val="000000"/>
                <w:sz w:val="22"/>
              </w:rPr>
              <w:t xml:space="preserve"> (let op: bron aangeven van zetmeel, olie/vet, e.d.)</w:t>
            </w:r>
            <w:r w:rsidRPr="000C56CC">
              <w:rPr>
                <w:color w:val="000000"/>
                <w:sz w:val="22"/>
              </w:rPr>
              <w:t>;</w:t>
            </w:r>
          </w:p>
          <w:p w14:paraId="1A0D91A2" w14:textId="77777777" w:rsidR="00CE35A3" w:rsidRPr="000C56CC" w:rsidRDefault="00CE35A3">
            <w:pPr>
              <w:numPr>
                <w:ilvl w:val="0"/>
                <w:numId w:val="1"/>
              </w:numPr>
              <w:rPr>
                <w:color w:val="000000"/>
                <w:sz w:val="22"/>
              </w:rPr>
            </w:pPr>
            <w:r w:rsidRPr="000C56CC">
              <w:rPr>
                <w:color w:val="000000"/>
                <w:sz w:val="22"/>
              </w:rPr>
              <w:t>GMO status;</w:t>
            </w:r>
          </w:p>
          <w:p w14:paraId="1598BA49" w14:textId="4B8D2CFE" w:rsidR="00CE35A3" w:rsidRPr="000C56CC" w:rsidRDefault="00CE35A3">
            <w:pPr>
              <w:numPr>
                <w:ilvl w:val="0"/>
                <w:numId w:val="1"/>
              </w:numPr>
              <w:rPr>
                <w:color w:val="000000"/>
                <w:sz w:val="22"/>
              </w:rPr>
            </w:pPr>
            <w:r w:rsidRPr="000C56CC">
              <w:rPr>
                <w:color w:val="000000"/>
                <w:sz w:val="22"/>
              </w:rPr>
              <w:t>Voedingswaarde</w:t>
            </w:r>
            <w:r w:rsidR="005874D7">
              <w:rPr>
                <w:color w:val="000000"/>
                <w:sz w:val="22"/>
              </w:rPr>
              <w:t>n</w:t>
            </w:r>
            <w:r w:rsidRPr="000C56CC">
              <w:rPr>
                <w:color w:val="000000"/>
                <w:sz w:val="22"/>
              </w:rPr>
              <w:t>;</w:t>
            </w:r>
          </w:p>
          <w:p w14:paraId="1F2F5278" w14:textId="5BAD2A73" w:rsidR="00CE35A3" w:rsidRPr="000C56CC" w:rsidRDefault="00CE35A3">
            <w:pPr>
              <w:numPr>
                <w:ilvl w:val="0"/>
                <w:numId w:val="1"/>
              </w:num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Land van </w:t>
            </w:r>
            <w:r w:rsidR="00F058DD">
              <w:rPr>
                <w:color w:val="000000"/>
                <w:sz w:val="22"/>
              </w:rPr>
              <w:t xml:space="preserve">herkomst / </w:t>
            </w:r>
            <w:r>
              <w:rPr>
                <w:color w:val="000000"/>
                <w:sz w:val="22"/>
              </w:rPr>
              <w:t>o</w:t>
            </w:r>
            <w:r w:rsidRPr="000C56CC">
              <w:rPr>
                <w:color w:val="000000"/>
                <w:sz w:val="22"/>
              </w:rPr>
              <w:t>orsprong</w:t>
            </w:r>
            <w:r w:rsidR="00567A56">
              <w:rPr>
                <w:color w:val="000000"/>
                <w:sz w:val="22"/>
              </w:rPr>
              <w:t xml:space="preserve"> </w:t>
            </w:r>
            <w:r w:rsidR="00567A56" w:rsidRPr="00567A56">
              <w:rPr>
                <w:color w:val="000000"/>
                <w:sz w:val="22"/>
              </w:rPr>
              <w:t xml:space="preserve">van </w:t>
            </w:r>
            <w:r w:rsidR="009505AC">
              <w:rPr>
                <w:color w:val="000000"/>
                <w:sz w:val="22"/>
              </w:rPr>
              <w:t>de afzonderlijke ingrediënten</w:t>
            </w:r>
            <w:r w:rsidR="00567A56" w:rsidRPr="00567A56">
              <w:rPr>
                <w:color w:val="000000"/>
                <w:sz w:val="22"/>
              </w:rPr>
              <w:t xml:space="preserve"> / locatie van de productiefaciliteit</w:t>
            </w:r>
          </w:p>
          <w:p w14:paraId="757B9829" w14:textId="77777777" w:rsidR="00CE35A3" w:rsidRDefault="00CE35A3">
            <w:pPr>
              <w:numPr>
                <w:ilvl w:val="0"/>
                <w:numId w:val="1"/>
              </w:numPr>
              <w:rPr>
                <w:color w:val="000000"/>
                <w:sz w:val="22"/>
              </w:rPr>
            </w:pPr>
            <w:r w:rsidRPr="000C56CC">
              <w:rPr>
                <w:color w:val="000000"/>
                <w:sz w:val="22"/>
              </w:rPr>
              <w:t>Microbiologische en chemische eigenschappen;</w:t>
            </w:r>
          </w:p>
          <w:p w14:paraId="2189638B" w14:textId="77777777" w:rsidR="00CE35A3" w:rsidRPr="000C56CC" w:rsidRDefault="00CE35A3">
            <w:pPr>
              <w:numPr>
                <w:ilvl w:val="0"/>
                <w:numId w:val="1"/>
              </w:num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Allergenen;</w:t>
            </w:r>
          </w:p>
          <w:p w14:paraId="2EBC8EB5" w14:textId="04DFC8BF" w:rsidR="005874D7" w:rsidRPr="000C56CC" w:rsidRDefault="005874D7">
            <w:pPr>
              <w:numPr>
                <w:ilvl w:val="0"/>
                <w:numId w:val="1"/>
              </w:num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Bewaarcondities en houdbaarheid</w:t>
            </w:r>
            <w:r w:rsidR="00CE35A3">
              <w:rPr>
                <w:color w:val="000000"/>
                <w:sz w:val="22"/>
              </w:rPr>
              <w:t>;</w:t>
            </w:r>
          </w:p>
        </w:tc>
      </w:tr>
    </w:tbl>
    <w:p w14:paraId="42C58AA7" w14:textId="77777777" w:rsidR="00825A98" w:rsidRPr="00825A98" w:rsidRDefault="00825A98" w:rsidP="00825A98"/>
    <w:tbl>
      <w:tblPr>
        <w:tblW w:w="10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18"/>
      </w:tblGrid>
      <w:tr w:rsidR="00825A98" w:rsidRPr="00705153" w14:paraId="07FB7EF3" w14:textId="77777777" w:rsidTr="00BA2911">
        <w:trPr>
          <w:cantSplit/>
          <w:trHeight w:val="283"/>
          <w:jc w:val="center"/>
        </w:trPr>
        <w:tc>
          <w:tcPr>
            <w:tcW w:w="10318" w:type="dxa"/>
            <w:shd w:val="clear" w:color="auto" w:fill="BFBFBF" w:themeFill="background1" w:themeFillShade="BF"/>
            <w:vAlign w:val="center"/>
          </w:tcPr>
          <w:p w14:paraId="511E06E6" w14:textId="4C0BC56E" w:rsidR="00825A98" w:rsidRPr="00705153" w:rsidRDefault="00705153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r w:rsidRPr="00705153">
              <w:rPr>
                <w:rFonts w:ascii="Arial Narrow" w:hAnsi="Arial Narrow"/>
                <w:b/>
                <w:bCs/>
              </w:rPr>
              <w:t>Allergenen</w:t>
            </w:r>
          </w:p>
        </w:tc>
      </w:tr>
      <w:tr w:rsidR="00AC3B07" w:rsidRPr="00145342" w14:paraId="3FF371BF" w14:textId="77777777" w:rsidTr="0087384F">
        <w:trPr>
          <w:cantSplit/>
          <w:trHeight w:val="300"/>
          <w:jc w:val="center"/>
        </w:trPr>
        <w:tc>
          <w:tcPr>
            <w:tcW w:w="10318" w:type="dxa"/>
            <w:vAlign w:val="center"/>
          </w:tcPr>
          <w:p w14:paraId="331469FE" w14:textId="77777777" w:rsidR="00883CC0" w:rsidRPr="00883CC0" w:rsidRDefault="00883CC0" w:rsidP="00883CC0">
            <w:pPr>
              <w:rPr>
                <w:sz w:val="22"/>
              </w:rPr>
            </w:pPr>
            <w:r w:rsidRPr="00883CC0">
              <w:rPr>
                <w:sz w:val="22"/>
              </w:rPr>
              <w:t>Welke maatregelen heeft uw bedrijf genomen om kruisbesmetting met allergenen te minimaliseren?</w:t>
            </w:r>
          </w:p>
          <w:p w14:paraId="5D73D65C" w14:textId="231E6021" w:rsidR="00AC3B07" w:rsidRPr="00827B6C" w:rsidRDefault="00883CC0" w:rsidP="00883CC0">
            <w:pPr>
              <w:rPr>
                <w:sz w:val="22"/>
              </w:rPr>
            </w:pPr>
            <w:r w:rsidRPr="00883CC0">
              <w:rPr>
                <w:b/>
                <w:bCs/>
                <w:sz w:val="22"/>
              </w:rPr>
              <w:t>Graag specifieke beheersmaatregelen vermelden en dus bijvoorbeeld niet “we maken schoon”, “zie procedure”</w:t>
            </w:r>
            <w:r w:rsidRPr="00883CC0">
              <w:rPr>
                <w:sz w:val="22"/>
              </w:rPr>
              <w:t>.</w:t>
            </w:r>
          </w:p>
        </w:tc>
      </w:tr>
      <w:tr w:rsidR="00AC3B07" w:rsidRPr="00145342" w14:paraId="40CE1323" w14:textId="77777777" w:rsidTr="007F41AE">
        <w:trPr>
          <w:cantSplit/>
          <w:trHeight w:val="397"/>
          <w:jc w:val="center"/>
        </w:trPr>
        <w:tc>
          <w:tcPr>
            <w:tcW w:w="10318" w:type="dxa"/>
            <w:shd w:val="clear" w:color="auto" w:fill="CCFFFF"/>
            <w:vAlign w:val="center"/>
          </w:tcPr>
          <w:p w14:paraId="25B235FE" w14:textId="30B69A1F" w:rsidR="00AC3B07" w:rsidRPr="003C6DFD" w:rsidRDefault="00B52701" w:rsidP="003D1790">
            <w:pPr>
              <w:rPr>
                <w:sz w:val="22"/>
              </w:rPr>
            </w:pPr>
            <w:r>
              <w:rPr>
                <w:sz w:val="22"/>
              </w:rPr>
              <w:t>Zie bijgesloten statement.</w:t>
            </w:r>
          </w:p>
        </w:tc>
      </w:tr>
    </w:tbl>
    <w:p w14:paraId="2D4435B5" w14:textId="77777777" w:rsidR="00705153" w:rsidRPr="00705153" w:rsidRDefault="00705153" w:rsidP="00705153"/>
    <w:tbl>
      <w:tblPr>
        <w:tblW w:w="1031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34"/>
        <w:gridCol w:w="1984"/>
      </w:tblGrid>
      <w:tr w:rsidR="00705153" w:rsidRPr="007576E7" w14:paraId="66B72ABB" w14:textId="77777777" w:rsidTr="00BA2911">
        <w:trPr>
          <w:cantSplit/>
          <w:trHeight w:val="283"/>
        </w:trPr>
        <w:tc>
          <w:tcPr>
            <w:tcW w:w="10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881C6C" w14:textId="2A59C833" w:rsidR="00705153" w:rsidRPr="007576E7" w:rsidRDefault="00705153">
            <w:pPr>
              <w:pStyle w:val="Lijstalinea"/>
              <w:numPr>
                <w:ilvl w:val="0"/>
                <w:numId w:val="5"/>
              </w:numPr>
              <w:rPr>
                <w:rFonts w:ascii="Arial Narrow" w:hAnsi="Arial Narrow"/>
                <w:b/>
                <w:bCs/>
              </w:rPr>
            </w:pPr>
            <w:r w:rsidRPr="007576E7">
              <w:rPr>
                <w:rFonts w:ascii="Arial Narrow" w:hAnsi="Arial Narrow"/>
                <w:b/>
                <w:bCs/>
              </w:rPr>
              <w:t>Kwaliteitss</w:t>
            </w:r>
            <w:r w:rsidR="007576E7" w:rsidRPr="007576E7">
              <w:rPr>
                <w:rFonts w:ascii="Arial Narrow" w:hAnsi="Arial Narrow"/>
                <w:b/>
                <w:bCs/>
              </w:rPr>
              <w:t>ystemen</w:t>
            </w:r>
          </w:p>
        </w:tc>
      </w:tr>
      <w:tr w:rsidR="00AF2E49" w:rsidRPr="00F70616" w14:paraId="60908433" w14:textId="77777777" w:rsidTr="00506A51">
        <w:trPr>
          <w:cantSplit/>
          <w:trHeight w:val="340"/>
        </w:trPr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9820A" w14:textId="405D269B" w:rsidR="00AF2E49" w:rsidRPr="00F70616" w:rsidRDefault="0087384F">
            <w:pPr>
              <w:rPr>
                <w:sz w:val="22"/>
              </w:rPr>
            </w:pPr>
            <w:r w:rsidRPr="00F70616">
              <w:rPr>
                <w:sz w:val="22"/>
              </w:rPr>
              <w:t>Indien van toepassing</w:t>
            </w:r>
            <w:r w:rsidR="00F70616" w:rsidRPr="00F70616">
              <w:rPr>
                <w:sz w:val="22"/>
              </w:rPr>
              <w:t>, w</w:t>
            </w:r>
            <w:r w:rsidR="00AF2E49" w:rsidRPr="00F70616">
              <w:rPr>
                <w:sz w:val="22"/>
              </w:rPr>
              <w:t>at is uw EG-</w:t>
            </w:r>
            <w:r w:rsidR="00F70616" w:rsidRPr="00F70616">
              <w:rPr>
                <w:sz w:val="22"/>
              </w:rPr>
              <w:t>erkennings</w:t>
            </w:r>
            <w:r w:rsidR="00AF2E49" w:rsidRPr="00F70616">
              <w:rPr>
                <w:sz w:val="22"/>
              </w:rPr>
              <w:t>nummer?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FEEA082" w14:textId="77777777" w:rsidR="00AF2E49" w:rsidRPr="00F70616" w:rsidRDefault="00AF2E49">
            <w:pPr>
              <w:jc w:val="center"/>
              <w:rPr>
                <w:sz w:val="22"/>
              </w:rPr>
            </w:pPr>
          </w:p>
        </w:tc>
      </w:tr>
      <w:tr w:rsidR="00AF2E49" w:rsidRPr="00F70616" w14:paraId="77AF15E3" w14:textId="77777777" w:rsidTr="00506A51">
        <w:trPr>
          <w:cantSplit/>
          <w:trHeight w:val="340"/>
        </w:trPr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C84BA" w14:textId="441B5027" w:rsidR="00AF2E49" w:rsidRPr="00F70616" w:rsidRDefault="00AF2E49">
            <w:pPr>
              <w:rPr>
                <w:sz w:val="22"/>
              </w:rPr>
            </w:pPr>
            <w:r w:rsidRPr="00F70616">
              <w:rPr>
                <w:sz w:val="22"/>
              </w:rPr>
              <w:t xml:space="preserve">Is uw bedrijf </w:t>
            </w:r>
            <w:r w:rsidR="0052481B">
              <w:rPr>
                <w:sz w:val="22"/>
              </w:rPr>
              <w:t xml:space="preserve">volgens een </w:t>
            </w:r>
            <w:r w:rsidRPr="00F70616">
              <w:rPr>
                <w:sz w:val="22"/>
              </w:rPr>
              <w:t xml:space="preserve">GFSI </w:t>
            </w:r>
            <w:r w:rsidR="0052481B">
              <w:rPr>
                <w:sz w:val="22"/>
              </w:rPr>
              <w:t xml:space="preserve">erkende standaard (bijv. BRC, IFS, FSSC 22000) </w:t>
            </w:r>
            <w:r w:rsidRPr="00F70616">
              <w:rPr>
                <w:sz w:val="22"/>
              </w:rPr>
              <w:t>gecertificeerd?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EC9222" w14:textId="77777777" w:rsidR="00AF2E49" w:rsidRPr="00F70616" w:rsidRDefault="00AF2E49">
            <w:pPr>
              <w:jc w:val="center"/>
              <w:rPr>
                <w:sz w:val="22"/>
              </w:rPr>
            </w:pPr>
            <w:r w:rsidRPr="00F70616">
              <w:rPr>
                <w:sz w:val="22"/>
              </w:rPr>
              <w:t xml:space="preserve">Ja </w:t>
            </w:r>
            <w:r w:rsidRPr="00D84B5A">
              <w:rPr>
                <w:strike/>
                <w:sz w:val="22"/>
              </w:rPr>
              <w:t>/ Nee</w:t>
            </w:r>
          </w:p>
        </w:tc>
      </w:tr>
      <w:tr w:rsidR="00AF2E49" w:rsidRPr="00F70616" w14:paraId="51D099C2" w14:textId="77777777" w:rsidTr="007F41AE">
        <w:trPr>
          <w:cantSplit/>
          <w:trHeight w:val="340"/>
        </w:trPr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7A944" w14:textId="61B2364D" w:rsidR="00AF2E49" w:rsidRPr="00F70616" w:rsidRDefault="00AF2E49">
            <w:pPr>
              <w:rPr>
                <w:sz w:val="22"/>
              </w:rPr>
            </w:pPr>
            <w:r w:rsidRPr="00F70616">
              <w:rPr>
                <w:sz w:val="22"/>
              </w:rPr>
              <w:t>Vallen de producten</w:t>
            </w:r>
            <w:r w:rsidR="001F2156">
              <w:rPr>
                <w:sz w:val="22"/>
              </w:rPr>
              <w:t>,</w:t>
            </w:r>
            <w:r w:rsidRPr="00F70616">
              <w:rPr>
                <w:sz w:val="22"/>
              </w:rPr>
              <w:t xml:space="preserve"> die aan ons worden geleverd</w:t>
            </w:r>
            <w:r w:rsidR="001F2156">
              <w:rPr>
                <w:sz w:val="22"/>
              </w:rPr>
              <w:t>,</w:t>
            </w:r>
            <w:r w:rsidRPr="00F70616">
              <w:rPr>
                <w:sz w:val="22"/>
              </w:rPr>
              <w:t xml:space="preserve"> onder de scope</w:t>
            </w:r>
            <w:r w:rsidR="009031CF">
              <w:rPr>
                <w:sz w:val="22"/>
              </w:rPr>
              <w:t>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555CA9" w14:textId="77777777" w:rsidR="00AF2E49" w:rsidRPr="00F70616" w:rsidRDefault="00AF2E49">
            <w:pPr>
              <w:jc w:val="center"/>
              <w:rPr>
                <w:sz w:val="22"/>
              </w:rPr>
            </w:pPr>
            <w:r w:rsidRPr="00F70616">
              <w:rPr>
                <w:sz w:val="22"/>
              </w:rPr>
              <w:t xml:space="preserve">Ja </w:t>
            </w:r>
            <w:r w:rsidRPr="00D84B5A">
              <w:rPr>
                <w:strike/>
                <w:sz w:val="22"/>
              </w:rPr>
              <w:t>/ Nee</w:t>
            </w:r>
          </w:p>
        </w:tc>
      </w:tr>
      <w:tr w:rsidR="00AF2E49" w:rsidRPr="00F70616" w14:paraId="176F0E38" w14:textId="77777777" w:rsidTr="00DB1A7B">
        <w:trPr>
          <w:cantSplit/>
          <w:trHeight w:val="340"/>
        </w:trPr>
        <w:tc>
          <w:tcPr>
            <w:tcW w:w="10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5999C" w14:textId="77777777" w:rsidR="00230BCD" w:rsidRDefault="00AF2E49">
            <w:pPr>
              <w:rPr>
                <w:sz w:val="22"/>
              </w:rPr>
            </w:pPr>
            <w:r w:rsidRPr="00F70616">
              <w:rPr>
                <w:sz w:val="22"/>
              </w:rPr>
              <w:t xml:space="preserve">Als uw bedrijf </w:t>
            </w:r>
            <w:r w:rsidRPr="00F70616">
              <w:rPr>
                <w:b/>
                <w:sz w:val="22"/>
              </w:rPr>
              <w:t>niet</w:t>
            </w:r>
            <w:r w:rsidRPr="00F70616">
              <w:rPr>
                <w:sz w:val="22"/>
              </w:rPr>
              <w:t xml:space="preserve"> </w:t>
            </w:r>
            <w:r w:rsidR="001F2156">
              <w:rPr>
                <w:sz w:val="22"/>
              </w:rPr>
              <w:t xml:space="preserve">volgens een </w:t>
            </w:r>
            <w:r w:rsidRPr="00F70616">
              <w:rPr>
                <w:sz w:val="22"/>
              </w:rPr>
              <w:t xml:space="preserve">GFSI </w:t>
            </w:r>
            <w:r w:rsidR="001F2156">
              <w:rPr>
                <w:sz w:val="22"/>
              </w:rPr>
              <w:t xml:space="preserve">erkende standaard </w:t>
            </w:r>
            <w:r w:rsidRPr="00F70616">
              <w:rPr>
                <w:sz w:val="22"/>
              </w:rPr>
              <w:t xml:space="preserve">gecertificeerd is of als de producten </w:t>
            </w:r>
            <w:r w:rsidRPr="00F70616">
              <w:rPr>
                <w:b/>
                <w:sz w:val="22"/>
              </w:rPr>
              <w:t>niet</w:t>
            </w:r>
            <w:r w:rsidRPr="00F70616">
              <w:rPr>
                <w:sz w:val="22"/>
              </w:rPr>
              <w:t xml:space="preserve"> onder de scope vallen</w:t>
            </w:r>
            <w:r w:rsidR="00230BCD">
              <w:rPr>
                <w:sz w:val="22"/>
              </w:rPr>
              <w:t>,</w:t>
            </w:r>
          </w:p>
          <w:p w14:paraId="4AA78390" w14:textId="6892A5C6" w:rsidR="00AF2E49" w:rsidRPr="00F70616" w:rsidRDefault="00AF2E49">
            <w:pPr>
              <w:rPr>
                <w:sz w:val="22"/>
              </w:rPr>
            </w:pPr>
            <w:r w:rsidRPr="00F70616">
              <w:rPr>
                <w:sz w:val="22"/>
              </w:rPr>
              <w:t>dan graag uw HACCP plan toevoegen.</w:t>
            </w:r>
          </w:p>
        </w:tc>
      </w:tr>
      <w:tr w:rsidR="00AF2E49" w:rsidRPr="00F70616" w14:paraId="2995B5E6" w14:textId="77777777" w:rsidTr="007F41AE">
        <w:trPr>
          <w:cantSplit/>
          <w:trHeight w:val="340"/>
        </w:trPr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14B32" w14:textId="2861C97C" w:rsidR="00AF2E49" w:rsidRPr="00F70616" w:rsidRDefault="00AF2E49">
            <w:pPr>
              <w:rPr>
                <w:sz w:val="22"/>
              </w:rPr>
            </w:pPr>
            <w:r w:rsidRPr="00F70616">
              <w:rPr>
                <w:sz w:val="22"/>
              </w:rPr>
              <w:lastRenderedPageBreak/>
              <w:t xml:space="preserve">Heeft uw bedrijf nog andere certificaten? </w:t>
            </w:r>
            <w:r w:rsidR="00F76ABE">
              <w:rPr>
                <w:sz w:val="22"/>
              </w:rPr>
              <w:t>Zo ja welke?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2E7043" w14:textId="77777777" w:rsidR="00AF2E49" w:rsidRPr="00F70616" w:rsidRDefault="00AF2E49">
            <w:pPr>
              <w:jc w:val="center"/>
              <w:rPr>
                <w:sz w:val="22"/>
              </w:rPr>
            </w:pPr>
            <w:r w:rsidRPr="00F70616">
              <w:rPr>
                <w:sz w:val="22"/>
              </w:rPr>
              <w:t xml:space="preserve">Ja </w:t>
            </w:r>
            <w:r w:rsidRPr="00D84B5A">
              <w:rPr>
                <w:strike/>
                <w:sz w:val="22"/>
              </w:rPr>
              <w:t>/ Nee</w:t>
            </w:r>
          </w:p>
        </w:tc>
      </w:tr>
      <w:tr w:rsidR="00327FB8" w:rsidRPr="00F07A2B" w14:paraId="2D1163C7" w14:textId="77777777" w:rsidTr="007F41AE">
        <w:trPr>
          <w:cantSplit/>
          <w:trHeight w:val="397"/>
        </w:trPr>
        <w:tc>
          <w:tcPr>
            <w:tcW w:w="10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5B6AD8F0" w14:textId="2233CD17" w:rsidR="00327FB8" w:rsidRPr="00F07A2B" w:rsidRDefault="00D84B5A" w:rsidP="003D179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BRC Agents &amp; Brokers, Bio, FairTrade, Rainforest Alliance, RSPO</w:t>
            </w:r>
          </w:p>
        </w:tc>
      </w:tr>
      <w:tr w:rsidR="00AF2E49" w:rsidRPr="00F07A2B" w14:paraId="36C6DDA9" w14:textId="77777777" w:rsidTr="00506A51">
        <w:trPr>
          <w:cantSplit/>
          <w:trHeight w:val="340"/>
        </w:trPr>
        <w:tc>
          <w:tcPr>
            <w:tcW w:w="10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00042" w14:textId="1E000A9F" w:rsidR="00AF2E49" w:rsidRPr="00F07A2B" w:rsidRDefault="00AF2E49">
            <w:pPr>
              <w:rPr>
                <w:b/>
                <w:bCs/>
                <w:sz w:val="22"/>
              </w:rPr>
            </w:pPr>
            <w:r w:rsidRPr="00F07A2B">
              <w:rPr>
                <w:b/>
                <w:bCs/>
                <w:sz w:val="22"/>
              </w:rPr>
              <w:t>G</w:t>
            </w:r>
            <w:r w:rsidR="00870E33">
              <w:rPr>
                <w:b/>
                <w:bCs/>
                <w:sz w:val="22"/>
              </w:rPr>
              <w:t>RAAG EEN</w:t>
            </w:r>
            <w:r w:rsidRPr="00F07A2B">
              <w:rPr>
                <w:b/>
                <w:bCs/>
                <w:sz w:val="22"/>
              </w:rPr>
              <w:t xml:space="preserve"> </w:t>
            </w:r>
            <w:r w:rsidR="00870E33">
              <w:rPr>
                <w:b/>
                <w:bCs/>
                <w:sz w:val="22"/>
              </w:rPr>
              <w:t xml:space="preserve">KOPIE VAN ALLE GELDIGE CERTIFICATEN </w:t>
            </w:r>
            <w:r w:rsidR="00F76ABE">
              <w:rPr>
                <w:b/>
                <w:bCs/>
                <w:sz w:val="22"/>
              </w:rPr>
              <w:t>TOEVOEGEN</w:t>
            </w:r>
            <w:r w:rsidR="00B9700F">
              <w:rPr>
                <w:b/>
                <w:bCs/>
                <w:sz w:val="22"/>
              </w:rPr>
              <w:t xml:space="preserve"> -&gt; zie onze website: </w:t>
            </w:r>
            <w:hyperlink r:id="rId14" w:history="1">
              <w:r w:rsidR="00B9700F" w:rsidRPr="00C30816">
                <w:rPr>
                  <w:rStyle w:val="Hyperlink"/>
                  <w:sz w:val="22"/>
                </w:rPr>
                <w:t>https://www.tastestrik.nl/</w:t>
              </w:r>
            </w:hyperlink>
          </w:p>
        </w:tc>
      </w:tr>
    </w:tbl>
    <w:p w14:paraId="23B9A661" w14:textId="77777777" w:rsidR="00B32FCF" w:rsidRPr="00F70616" w:rsidRDefault="00B32FCF" w:rsidP="00B32FCF">
      <w:pPr>
        <w:rPr>
          <w:sz w:val="22"/>
        </w:rPr>
      </w:pPr>
    </w:p>
    <w:p w14:paraId="6EDB82CB" w14:textId="05021A47" w:rsidR="00827B6C" w:rsidRDefault="00183347" w:rsidP="00827B6C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Volgens </w:t>
      </w:r>
      <w:r w:rsidR="00182F0F">
        <w:rPr>
          <w:b/>
          <w:color w:val="FF0000"/>
          <w:sz w:val="28"/>
          <w:szCs w:val="28"/>
        </w:rPr>
        <w:t xml:space="preserve">GFSI </w:t>
      </w:r>
      <w:r>
        <w:rPr>
          <w:b/>
          <w:color w:val="FF0000"/>
          <w:sz w:val="28"/>
          <w:szCs w:val="28"/>
        </w:rPr>
        <w:t xml:space="preserve">erkende standaard </w:t>
      </w:r>
      <w:r w:rsidR="00182F0F">
        <w:rPr>
          <w:b/>
          <w:color w:val="FF0000"/>
          <w:sz w:val="28"/>
          <w:szCs w:val="28"/>
        </w:rPr>
        <w:t>g</w:t>
      </w:r>
      <w:r w:rsidR="00827B6C">
        <w:rPr>
          <w:b/>
          <w:color w:val="FF0000"/>
          <w:sz w:val="28"/>
          <w:szCs w:val="28"/>
        </w:rPr>
        <w:t xml:space="preserve">ecertificeerde bedrijven </w:t>
      </w:r>
      <w:r w:rsidR="00326C12">
        <w:rPr>
          <w:b/>
          <w:color w:val="FF0000"/>
          <w:sz w:val="28"/>
          <w:szCs w:val="28"/>
        </w:rPr>
        <w:t xml:space="preserve">kunnen </w:t>
      </w:r>
      <w:r w:rsidR="00827B6C">
        <w:rPr>
          <w:b/>
          <w:color w:val="FF0000"/>
          <w:sz w:val="28"/>
          <w:szCs w:val="28"/>
        </w:rPr>
        <w:t xml:space="preserve">verder gaan </w:t>
      </w:r>
      <w:r w:rsidR="00326C12">
        <w:rPr>
          <w:b/>
          <w:color w:val="FF0000"/>
          <w:sz w:val="28"/>
          <w:szCs w:val="28"/>
        </w:rPr>
        <w:t>met</w:t>
      </w:r>
      <w:r w:rsidR="00827B6C">
        <w:rPr>
          <w:b/>
          <w:color w:val="FF0000"/>
          <w:sz w:val="28"/>
          <w:szCs w:val="28"/>
        </w:rPr>
        <w:t xml:space="preserve"> </w:t>
      </w:r>
      <w:r w:rsidR="00827B6C" w:rsidRPr="006A1CEA">
        <w:rPr>
          <w:b/>
          <w:color w:val="FF0000"/>
          <w:sz w:val="28"/>
          <w:szCs w:val="28"/>
        </w:rPr>
        <w:t xml:space="preserve">vraag </w:t>
      </w:r>
      <w:r w:rsidR="00134D8E">
        <w:rPr>
          <w:b/>
          <w:color w:val="FF0000"/>
          <w:sz w:val="28"/>
          <w:szCs w:val="28"/>
        </w:rPr>
        <w:t>10</w:t>
      </w:r>
      <w:r w:rsidR="00827B6C" w:rsidRPr="006A1CEA">
        <w:rPr>
          <w:b/>
          <w:color w:val="FF0000"/>
          <w:sz w:val="28"/>
          <w:szCs w:val="28"/>
        </w:rPr>
        <w:t>.</w:t>
      </w:r>
      <w:r w:rsidR="00827B6C">
        <w:rPr>
          <w:b/>
          <w:color w:val="FF0000"/>
          <w:sz w:val="28"/>
          <w:szCs w:val="28"/>
        </w:rPr>
        <w:t xml:space="preserve"> </w:t>
      </w:r>
    </w:p>
    <w:p w14:paraId="79828059" w14:textId="3A440442" w:rsidR="00D14EEE" w:rsidRDefault="00D14EEE">
      <w:pPr>
        <w:rPr>
          <w:sz w:val="22"/>
        </w:rPr>
      </w:pPr>
      <w:r>
        <w:rPr>
          <w:sz w:val="22"/>
        </w:rPr>
        <w:br w:type="page"/>
      </w:r>
    </w:p>
    <w:tbl>
      <w:tblPr>
        <w:tblW w:w="10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4"/>
        <w:gridCol w:w="1984"/>
      </w:tblGrid>
      <w:tr w:rsidR="007576E7" w:rsidRPr="005D1380" w14:paraId="114DEA37" w14:textId="77777777" w:rsidTr="001D3072">
        <w:trPr>
          <w:cantSplit/>
          <w:trHeight w:val="283"/>
          <w:jc w:val="center"/>
        </w:trPr>
        <w:tc>
          <w:tcPr>
            <w:tcW w:w="10318" w:type="dxa"/>
            <w:gridSpan w:val="2"/>
            <w:shd w:val="clear" w:color="auto" w:fill="F7CAAC" w:themeFill="accent2" w:themeFillTint="66"/>
            <w:vAlign w:val="center"/>
          </w:tcPr>
          <w:p w14:paraId="4E0AD9AF" w14:textId="0769A6A3" w:rsidR="007576E7" w:rsidRPr="005D1380" w:rsidRDefault="005D1380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bookmarkStart w:id="1" w:name="_Hlk115438262"/>
            <w:r w:rsidRPr="005D1380">
              <w:rPr>
                <w:rFonts w:ascii="Arial Narrow" w:hAnsi="Arial Narrow"/>
                <w:b/>
                <w:bCs/>
              </w:rPr>
              <w:lastRenderedPageBreak/>
              <w:t>Klachten</w:t>
            </w:r>
          </w:p>
        </w:tc>
      </w:tr>
      <w:tr w:rsidR="00FA4715" w:rsidRPr="00FA4715" w14:paraId="3DDB90F3" w14:textId="77777777" w:rsidTr="002752E6">
        <w:tblPrEx>
          <w:jc w:val="left"/>
        </w:tblPrEx>
        <w:trPr>
          <w:cantSplit/>
          <w:trHeight w:val="340"/>
        </w:trPr>
        <w:tc>
          <w:tcPr>
            <w:tcW w:w="8334" w:type="dxa"/>
            <w:vAlign w:val="center"/>
          </w:tcPr>
          <w:p w14:paraId="4E7144C6" w14:textId="77777777" w:rsidR="00FA4715" w:rsidRPr="00FA4715" w:rsidRDefault="00FA4715" w:rsidP="003D1790">
            <w:pPr>
              <w:rPr>
                <w:sz w:val="22"/>
              </w:rPr>
            </w:pPr>
            <w:r w:rsidRPr="00FA4715">
              <w:rPr>
                <w:sz w:val="22"/>
              </w:rPr>
              <w:t>Heeft uw bedrijf een klachtenprocedure?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A684994" w14:textId="77777777" w:rsidR="00FA4715" w:rsidRPr="00FA4715" w:rsidRDefault="00FA4715" w:rsidP="003D1790">
            <w:pPr>
              <w:jc w:val="center"/>
              <w:rPr>
                <w:sz w:val="22"/>
              </w:rPr>
            </w:pPr>
            <w:r w:rsidRPr="00FA4715">
              <w:rPr>
                <w:sz w:val="22"/>
              </w:rPr>
              <w:t>Ja / Nee</w:t>
            </w:r>
          </w:p>
        </w:tc>
      </w:tr>
      <w:tr w:rsidR="00FA4715" w:rsidRPr="00FA4715" w14:paraId="689D5F3B" w14:textId="77777777" w:rsidTr="000C11F4">
        <w:tblPrEx>
          <w:jc w:val="left"/>
        </w:tblPrEx>
        <w:trPr>
          <w:cantSplit/>
          <w:trHeight w:val="567"/>
        </w:trPr>
        <w:tc>
          <w:tcPr>
            <w:tcW w:w="10318" w:type="dxa"/>
            <w:gridSpan w:val="2"/>
            <w:vAlign w:val="center"/>
          </w:tcPr>
          <w:p w14:paraId="2B54A07B" w14:textId="29D3AAA7" w:rsidR="00FA4715" w:rsidRPr="00FA4715" w:rsidRDefault="00FA4715" w:rsidP="003D1790">
            <w:pPr>
              <w:tabs>
                <w:tab w:val="left" w:pos="426"/>
              </w:tabs>
              <w:rPr>
                <w:sz w:val="22"/>
              </w:rPr>
            </w:pPr>
            <w:r w:rsidRPr="00FA4715">
              <w:rPr>
                <w:sz w:val="22"/>
              </w:rPr>
              <w:t>Welke acties worden ondernomen wanneer</w:t>
            </w:r>
            <w:r w:rsidR="00DE2C4A">
              <w:rPr>
                <w:sz w:val="22"/>
              </w:rPr>
              <w:t xml:space="preserve"> wij </w:t>
            </w:r>
            <w:r w:rsidRPr="00FA4715">
              <w:rPr>
                <w:sz w:val="22"/>
              </w:rPr>
              <w:t>een klacht heeft over één van uw producten? Graag kort omschrijven. Als u naar een procedure verwijst voeg deze dan toe.</w:t>
            </w:r>
          </w:p>
        </w:tc>
      </w:tr>
      <w:tr w:rsidR="00FA4715" w:rsidRPr="00D65FAB" w14:paraId="5F7541A4" w14:textId="77777777" w:rsidTr="000C11F4">
        <w:tblPrEx>
          <w:jc w:val="left"/>
        </w:tblPrEx>
        <w:trPr>
          <w:cantSplit/>
          <w:trHeight w:val="397"/>
        </w:trPr>
        <w:tc>
          <w:tcPr>
            <w:tcW w:w="10318" w:type="dxa"/>
            <w:gridSpan w:val="2"/>
            <w:shd w:val="clear" w:color="auto" w:fill="CCFFFF"/>
            <w:vAlign w:val="center"/>
          </w:tcPr>
          <w:p w14:paraId="785B3E63" w14:textId="77777777" w:rsidR="00FA4715" w:rsidRPr="00D65FAB" w:rsidRDefault="00FA4715" w:rsidP="003D1790">
            <w:pPr>
              <w:rPr>
                <w:rFonts w:ascii="Arial" w:hAnsi="Arial"/>
                <w:sz w:val="22"/>
              </w:rPr>
            </w:pPr>
          </w:p>
        </w:tc>
      </w:tr>
      <w:bookmarkEnd w:id="1"/>
    </w:tbl>
    <w:p w14:paraId="2171F740" w14:textId="77777777" w:rsidR="00E64890" w:rsidRDefault="00E64890" w:rsidP="00E64890"/>
    <w:tbl>
      <w:tblPr>
        <w:tblW w:w="10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4"/>
        <w:gridCol w:w="1984"/>
      </w:tblGrid>
      <w:tr w:rsidR="00592F3A" w:rsidRPr="005D1380" w14:paraId="71DB16B7" w14:textId="77777777" w:rsidTr="00B4099B">
        <w:trPr>
          <w:cantSplit/>
          <w:trHeight w:val="283"/>
          <w:jc w:val="center"/>
        </w:trPr>
        <w:tc>
          <w:tcPr>
            <w:tcW w:w="10318" w:type="dxa"/>
            <w:gridSpan w:val="2"/>
            <w:shd w:val="clear" w:color="auto" w:fill="F7CAAC" w:themeFill="accent2" w:themeFillTint="66"/>
            <w:vAlign w:val="center"/>
          </w:tcPr>
          <w:p w14:paraId="2D5A0769" w14:textId="085AF9CC" w:rsidR="00592F3A" w:rsidRPr="005D1380" w:rsidRDefault="00C7695F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Traceren / recall</w:t>
            </w:r>
          </w:p>
        </w:tc>
      </w:tr>
      <w:tr w:rsidR="00592F3A" w:rsidRPr="00FA4715" w14:paraId="4B937A36" w14:textId="77777777" w:rsidTr="003D1790">
        <w:tblPrEx>
          <w:jc w:val="left"/>
        </w:tblPrEx>
        <w:trPr>
          <w:cantSplit/>
          <w:trHeight w:val="567"/>
        </w:trPr>
        <w:tc>
          <w:tcPr>
            <w:tcW w:w="10318" w:type="dxa"/>
            <w:gridSpan w:val="2"/>
            <w:vAlign w:val="center"/>
          </w:tcPr>
          <w:p w14:paraId="2CACACC1" w14:textId="43928F1F" w:rsidR="00606DFD" w:rsidRPr="00606DFD" w:rsidRDefault="00606DFD" w:rsidP="00606DFD">
            <w:pPr>
              <w:tabs>
                <w:tab w:val="left" w:pos="426"/>
              </w:tabs>
              <w:rPr>
                <w:sz w:val="22"/>
              </w:rPr>
            </w:pPr>
            <w:bookmarkStart w:id="2" w:name="_Hlk115438408"/>
            <w:r w:rsidRPr="00606DFD">
              <w:rPr>
                <w:sz w:val="22"/>
              </w:rPr>
              <w:t>Hoe is de traceerbaarheid van uw producten ge</w:t>
            </w:r>
            <w:r w:rsidR="00463668">
              <w:rPr>
                <w:sz w:val="22"/>
              </w:rPr>
              <w:t>borgd</w:t>
            </w:r>
            <w:r w:rsidRPr="00606DFD">
              <w:rPr>
                <w:sz w:val="22"/>
              </w:rPr>
              <w:t>?</w:t>
            </w:r>
          </w:p>
          <w:p w14:paraId="5E35A8A4" w14:textId="15C8BF36" w:rsidR="00592F3A" w:rsidRPr="00FA4715" w:rsidRDefault="00606DFD" w:rsidP="00606DFD">
            <w:pPr>
              <w:tabs>
                <w:tab w:val="left" w:pos="426"/>
              </w:tabs>
              <w:rPr>
                <w:sz w:val="22"/>
              </w:rPr>
            </w:pPr>
            <w:r w:rsidRPr="00606DFD">
              <w:rPr>
                <w:sz w:val="22"/>
              </w:rPr>
              <w:t>Graag kort omschrijven. Als u naar een procedure verwijst, voeg deze dan toe.</w:t>
            </w:r>
          </w:p>
        </w:tc>
      </w:tr>
      <w:tr w:rsidR="00592F3A" w:rsidRPr="00D65FAB" w14:paraId="4DBB35E3" w14:textId="77777777" w:rsidTr="003D1790">
        <w:tblPrEx>
          <w:jc w:val="left"/>
        </w:tblPrEx>
        <w:trPr>
          <w:cantSplit/>
          <w:trHeight w:val="397"/>
        </w:trPr>
        <w:tc>
          <w:tcPr>
            <w:tcW w:w="10318" w:type="dxa"/>
            <w:gridSpan w:val="2"/>
            <w:shd w:val="clear" w:color="auto" w:fill="CCFFFF"/>
            <w:vAlign w:val="center"/>
          </w:tcPr>
          <w:p w14:paraId="73C45343" w14:textId="77777777" w:rsidR="00592F3A" w:rsidRPr="00D65FAB" w:rsidRDefault="00592F3A" w:rsidP="003D1790">
            <w:pPr>
              <w:rPr>
                <w:rFonts w:ascii="Arial" w:hAnsi="Arial"/>
                <w:sz w:val="22"/>
              </w:rPr>
            </w:pPr>
          </w:p>
        </w:tc>
      </w:tr>
      <w:bookmarkEnd w:id="2"/>
      <w:tr w:rsidR="00B20A00" w:rsidRPr="00230BCD" w14:paraId="02A89820" w14:textId="77777777" w:rsidTr="00174580">
        <w:tblPrEx>
          <w:jc w:val="left"/>
        </w:tblPrEx>
        <w:trPr>
          <w:cantSplit/>
          <w:trHeight w:val="397"/>
        </w:trPr>
        <w:tc>
          <w:tcPr>
            <w:tcW w:w="8334" w:type="dxa"/>
          </w:tcPr>
          <w:p w14:paraId="7361EE1F" w14:textId="4710639B" w:rsidR="00B20A00" w:rsidRPr="00230BCD" w:rsidRDefault="00B20A00" w:rsidP="00B20A00">
            <w:pPr>
              <w:rPr>
                <w:sz w:val="22"/>
              </w:rPr>
            </w:pPr>
            <w:r w:rsidRPr="00230BCD">
              <w:rPr>
                <w:sz w:val="22"/>
              </w:rPr>
              <w:t xml:space="preserve">Is uw bedrijf in staat producten </w:t>
            </w:r>
            <w:r w:rsidRPr="00230BCD">
              <w:rPr>
                <w:b/>
                <w:bCs/>
                <w:sz w:val="22"/>
              </w:rPr>
              <w:t>binnen 4 uur</w:t>
            </w:r>
            <w:r w:rsidRPr="00230BCD">
              <w:rPr>
                <w:sz w:val="22"/>
              </w:rPr>
              <w:t xml:space="preserve"> zowel achterwaarts als voorwaarts te traceren in het geval van een calamiteit?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EF907B0" w14:textId="77777777" w:rsidR="00B20A00" w:rsidRPr="00230BCD" w:rsidRDefault="00B20A00" w:rsidP="00B20A00">
            <w:pPr>
              <w:jc w:val="center"/>
              <w:rPr>
                <w:sz w:val="22"/>
              </w:rPr>
            </w:pPr>
            <w:r w:rsidRPr="00230BCD">
              <w:rPr>
                <w:sz w:val="22"/>
              </w:rPr>
              <w:t>Ja / Nee</w:t>
            </w:r>
          </w:p>
        </w:tc>
      </w:tr>
      <w:tr w:rsidR="00B20A00" w:rsidRPr="00230BCD" w14:paraId="0742BBF8" w14:textId="77777777" w:rsidTr="002752E6">
        <w:tblPrEx>
          <w:jc w:val="left"/>
        </w:tblPrEx>
        <w:trPr>
          <w:cantSplit/>
          <w:trHeight w:val="340"/>
        </w:trPr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C88B" w14:textId="2DB8B2CC" w:rsidR="00B20A00" w:rsidRPr="00230BCD" w:rsidRDefault="008919B8" w:rsidP="00B20A00">
            <w:pPr>
              <w:rPr>
                <w:sz w:val="22"/>
              </w:rPr>
            </w:pPr>
            <w:r>
              <w:rPr>
                <w:sz w:val="22"/>
              </w:rPr>
              <w:t xml:space="preserve">Registreert </w:t>
            </w:r>
            <w:r w:rsidR="00B20A00" w:rsidRPr="00230BCD">
              <w:rPr>
                <w:sz w:val="22"/>
              </w:rPr>
              <w:t xml:space="preserve">u welke producten van welke batch </w:t>
            </w:r>
            <w:r>
              <w:rPr>
                <w:sz w:val="22"/>
              </w:rPr>
              <w:t>zijn</w:t>
            </w:r>
            <w:r w:rsidR="00B20A00" w:rsidRPr="00230BCD">
              <w:rPr>
                <w:sz w:val="22"/>
              </w:rPr>
              <w:t xml:space="preserve"> geleverd </w:t>
            </w:r>
            <w:r>
              <w:rPr>
                <w:sz w:val="22"/>
              </w:rPr>
              <w:t>en wanne</w:t>
            </w:r>
            <w:r w:rsidR="00072AEE">
              <w:rPr>
                <w:sz w:val="22"/>
              </w:rPr>
              <w:t>er</w:t>
            </w:r>
            <w:r w:rsidR="00B20A00" w:rsidRPr="00230BCD">
              <w:rPr>
                <w:sz w:val="22"/>
              </w:rPr>
              <w:t>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5B5117" w14:textId="77777777" w:rsidR="00B20A00" w:rsidRPr="00230BCD" w:rsidRDefault="00B20A00" w:rsidP="00B20A00">
            <w:pPr>
              <w:jc w:val="center"/>
              <w:rPr>
                <w:sz w:val="22"/>
              </w:rPr>
            </w:pPr>
            <w:r w:rsidRPr="00230BCD">
              <w:rPr>
                <w:sz w:val="22"/>
              </w:rPr>
              <w:t>Ja / Nee</w:t>
            </w:r>
          </w:p>
        </w:tc>
      </w:tr>
      <w:tr w:rsidR="00B20A00" w:rsidRPr="00230BCD" w14:paraId="202AC604" w14:textId="77777777" w:rsidTr="003D1790">
        <w:tblPrEx>
          <w:jc w:val="left"/>
        </w:tblPrEx>
        <w:trPr>
          <w:cantSplit/>
          <w:trHeight w:val="567"/>
        </w:trPr>
        <w:tc>
          <w:tcPr>
            <w:tcW w:w="10318" w:type="dxa"/>
            <w:gridSpan w:val="2"/>
            <w:vAlign w:val="center"/>
          </w:tcPr>
          <w:p w14:paraId="54475EB1" w14:textId="77777777" w:rsidR="00BF664E" w:rsidRPr="00230BCD" w:rsidRDefault="00BF664E" w:rsidP="00BF664E">
            <w:pPr>
              <w:tabs>
                <w:tab w:val="left" w:pos="426"/>
              </w:tabs>
              <w:rPr>
                <w:sz w:val="22"/>
              </w:rPr>
            </w:pPr>
            <w:r w:rsidRPr="00230BCD">
              <w:rPr>
                <w:sz w:val="22"/>
              </w:rPr>
              <w:t>Welke acties worden ondernomen tijdens een recall?</w:t>
            </w:r>
          </w:p>
          <w:p w14:paraId="3B21F117" w14:textId="51088A2F" w:rsidR="00B20A00" w:rsidRPr="00230BCD" w:rsidRDefault="00BF664E" w:rsidP="00BF664E">
            <w:pPr>
              <w:tabs>
                <w:tab w:val="left" w:pos="426"/>
              </w:tabs>
              <w:rPr>
                <w:sz w:val="22"/>
              </w:rPr>
            </w:pPr>
            <w:r w:rsidRPr="00230BCD">
              <w:rPr>
                <w:sz w:val="22"/>
              </w:rPr>
              <w:t>Graag kort omschrijven. Als u naar een procedure verwijst voeg deze dan toe.</w:t>
            </w:r>
          </w:p>
        </w:tc>
      </w:tr>
      <w:tr w:rsidR="00B20A00" w:rsidRPr="00D65FAB" w14:paraId="79B71B1E" w14:textId="77777777" w:rsidTr="003D1790">
        <w:tblPrEx>
          <w:jc w:val="left"/>
        </w:tblPrEx>
        <w:trPr>
          <w:cantSplit/>
          <w:trHeight w:val="397"/>
        </w:trPr>
        <w:tc>
          <w:tcPr>
            <w:tcW w:w="10318" w:type="dxa"/>
            <w:gridSpan w:val="2"/>
            <w:shd w:val="clear" w:color="auto" w:fill="CCFFFF"/>
            <w:vAlign w:val="center"/>
          </w:tcPr>
          <w:p w14:paraId="23FB45F2" w14:textId="77777777" w:rsidR="00B20A00" w:rsidRPr="00D65FAB" w:rsidRDefault="00B20A00" w:rsidP="003D1790">
            <w:pPr>
              <w:rPr>
                <w:rFonts w:ascii="Arial" w:hAnsi="Arial"/>
                <w:sz w:val="22"/>
              </w:rPr>
            </w:pPr>
          </w:p>
        </w:tc>
      </w:tr>
    </w:tbl>
    <w:p w14:paraId="32968A7A" w14:textId="77777777" w:rsidR="00592F3A" w:rsidRPr="003D3814" w:rsidRDefault="00592F3A" w:rsidP="00BC6426">
      <w:pPr>
        <w:rPr>
          <w:sz w:val="22"/>
        </w:rPr>
      </w:pPr>
    </w:p>
    <w:tbl>
      <w:tblPr>
        <w:tblW w:w="10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4"/>
        <w:gridCol w:w="1984"/>
      </w:tblGrid>
      <w:tr w:rsidR="00802C25" w:rsidRPr="005D1380" w14:paraId="3D51118E" w14:textId="77777777" w:rsidTr="001B4F53">
        <w:trPr>
          <w:cantSplit/>
          <w:trHeight w:val="340"/>
          <w:jc w:val="center"/>
        </w:trPr>
        <w:tc>
          <w:tcPr>
            <w:tcW w:w="10318" w:type="dxa"/>
            <w:gridSpan w:val="2"/>
            <w:shd w:val="clear" w:color="auto" w:fill="F7CAAC" w:themeFill="accent2" w:themeFillTint="66"/>
            <w:vAlign w:val="center"/>
          </w:tcPr>
          <w:p w14:paraId="27CB4CE1" w14:textId="69481FCF" w:rsidR="00802C25" w:rsidRPr="005D1380" w:rsidRDefault="005D2E34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bookmarkStart w:id="3" w:name="_Hlk115441917"/>
            <w:r>
              <w:rPr>
                <w:rFonts w:ascii="Arial Narrow" w:hAnsi="Arial Narrow"/>
                <w:b/>
                <w:bCs/>
              </w:rPr>
              <w:t>Houdbaarheidstesten</w:t>
            </w:r>
          </w:p>
        </w:tc>
      </w:tr>
      <w:tr w:rsidR="00802C25" w:rsidRPr="00FA4715" w14:paraId="23DD93A8" w14:textId="77777777" w:rsidTr="00421E1F">
        <w:tblPrEx>
          <w:jc w:val="left"/>
        </w:tblPrEx>
        <w:trPr>
          <w:cantSplit/>
          <w:trHeight w:val="340"/>
        </w:trPr>
        <w:tc>
          <w:tcPr>
            <w:tcW w:w="8334" w:type="dxa"/>
            <w:vAlign w:val="center"/>
          </w:tcPr>
          <w:p w14:paraId="6A1B48CE" w14:textId="04F41A89" w:rsidR="00802C25" w:rsidRPr="00FA4715" w:rsidRDefault="005D2E34" w:rsidP="003D1790">
            <w:pPr>
              <w:rPr>
                <w:sz w:val="22"/>
              </w:rPr>
            </w:pPr>
            <w:bookmarkStart w:id="4" w:name="_Hlk115439353"/>
            <w:bookmarkStart w:id="5" w:name="_Hlk115439312"/>
            <w:r>
              <w:rPr>
                <w:sz w:val="22"/>
              </w:rPr>
              <w:t>Voert</w:t>
            </w:r>
            <w:r w:rsidR="00802C25" w:rsidRPr="00FA4715">
              <w:rPr>
                <w:sz w:val="22"/>
              </w:rPr>
              <w:t xml:space="preserve"> uw bedrijf </w:t>
            </w:r>
            <w:r>
              <w:rPr>
                <w:sz w:val="22"/>
              </w:rPr>
              <w:t xml:space="preserve">houdbaarheidstesten uit op uw producten </w:t>
            </w:r>
            <w:r w:rsidR="00E47C91">
              <w:rPr>
                <w:sz w:val="22"/>
              </w:rPr>
              <w:t>of productgroepen</w:t>
            </w:r>
            <w:r w:rsidR="00802C25" w:rsidRPr="00FA4715">
              <w:rPr>
                <w:sz w:val="22"/>
              </w:rPr>
              <w:t>?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3C4E6F8" w14:textId="77777777" w:rsidR="00802C25" w:rsidRPr="00FA4715" w:rsidRDefault="00802C25" w:rsidP="003D1790">
            <w:pPr>
              <w:jc w:val="center"/>
              <w:rPr>
                <w:sz w:val="22"/>
              </w:rPr>
            </w:pPr>
            <w:r w:rsidRPr="00FA4715">
              <w:rPr>
                <w:sz w:val="22"/>
              </w:rPr>
              <w:t>Ja / Nee</w:t>
            </w:r>
          </w:p>
        </w:tc>
      </w:tr>
      <w:bookmarkEnd w:id="4"/>
      <w:tr w:rsidR="0039783E" w:rsidRPr="00FA4715" w14:paraId="3E9BAE7B" w14:textId="77777777" w:rsidTr="00421E1F">
        <w:tblPrEx>
          <w:jc w:val="left"/>
        </w:tblPrEx>
        <w:trPr>
          <w:cantSplit/>
          <w:trHeight w:val="340"/>
        </w:trPr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3FA5" w14:textId="2621C3C3" w:rsidR="0039783E" w:rsidRPr="00FA4715" w:rsidRDefault="0039783E" w:rsidP="003D1790">
            <w:pPr>
              <w:rPr>
                <w:sz w:val="22"/>
              </w:rPr>
            </w:pPr>
            <w:r>
              <w:rPr>
                <w:sz w:val="22"/>
              </w:rPr>
              <w:t>Worden de houdbaarheidstesten met behulp van een geaccrediteerd laboratorium uitgevoerd</w:t>
            </w:r>
            <w:r w:rsidR="005E103A">
              <w:rPr>
                <w:sz w:val="22"/>
              </w:rPr>
              <w:t>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3A60AD" w14:textId="77777777" w:rsidR="0039783E" w:rsidRPr="00FA4715" w:rsidRDefault="0039783E" w:rsidP="003D1790">
            <w:pPr>
              <w:jc w:val="center"/>
              <w:rPr>
                <w:sz w:val="22"/>
              </w:rPr>
            </w:pPr>
            <w:r w:rsidRPr="00FA4715">
              <w:rPr>
                <w:sz w:val="22"/>
              </w:rPr>
              <w:t>Ja / Nee</w:t>
            </w:r>
          </w:p>
        </w:tc>
      </w:tr>
      <w:tr w:rsidR="00C80F5C" w:rsidRPr="00FA4715" w14:paraId="3365D783" w14:textId="77777777" w:rsidTr="00421E1F">
        <w:tblPrEx>
          <w:jc w:val="left"/>
        </w:tblPrEx>
        <w:trPr>
          <w:cantSplit/>
          <w:trHeight w:val="340"/>
        </w:trPr>
        <w:tc>
          <w:tcPr>
            <w:tcW w:w="8334" w:type="dxa"/>
            <w:vAlign w:val="center"/>
          </w:tcPr>
          <w:p w14:paraId="29DE4277" w14:textId="490DE16C" w:rsidR="00C80F5C" w:rsidRPr="00FA4715" w:rsidRDefault="00C80F5C" w:rsidP="003D1790">
            <w:pPr>
              <w:rPr>
                <w:sz w:val="22"/>
              </w:rPr>
            </w:pPr>
            <w:r>
              <w:rPr>
                <w:sz w:val="22"/>
              </w:rPr>
              <w:t>Zijn de resultaten</w:t>
            </w:r>
            <w:r w:rsidR="00642BB7">
              <w:rPr>
                <w:sz w:val="22"/>
              </w:rPr>
              <w:t xml:space="preserve">, indien </w:t>
            </w:r>
            <w:r w:rsidR="008928B4">
              <w:rPr>
                <w:sz w:val="22"/>
              </w:rPr>
              <w:t xml:space="preserve">wij dit </w:t>
            </w:r>
            <w:r w:rsidR="00642BB7">
              <w:rPr>
                <w:sz w:val="22"/>
              </w:rPr>
              <w:t>nodig</w:t>
            </w:r>
            <w:r w:rsidR="008928B4">
              <w:rPr>
                <w:sz w:val="22"/>
              </w:rPr>
              <w:t xml:space="preserve"> achten</w:t>
            </w:r>
            <w:r w:rsidR="00642BB7">
              <w:rPr>
                <w:sz w:val="22"/>
              </w:rPr>
              <w:t>,</w:t>
            </w:r>
            <w:r>
              <w:rPr>
                <w:sz w:val="22"/>
              </w:rPr>
              <w:t xml:space="preserve"> </w:t>
            </w:r>
            <w:r w:rsidR="000B3CB7">
              <w:rPr>
                <w:sz w:val="22"/>
              </w:rPr>
              <w:t>in te zien</w:t>
            </w:r>
            <w:r w:rsidRPr="00FA4715">
              <w:rPr>
                <w:sz w:val="22"/>
              </w:rPr>
              <w:t>?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EA88E3F" w14:textId="77777777" w:rsidR="00C80F5C" w:rsidRPr="00FA4715" w:rsidRDefault="00C80F5C" w:rsidP="003D1790">
            <w:pPr>
              <w:jc w:val="center"/>
              <w:rPr>
                <w:sz w:val="22"/>
              </w:rPr>
            </w:pPr>
            <w:r w:rsidRPr="00FA4715">
              <w:rPr>
                <w:sz w:val="22"/>
              </w:rPr>
              <w:t>Ja / Nee</w:t>
            </w:r>
          </w:p>
        </w:tc>
      </w:tr>
      <w:bookmarkEnd w:id="3"/>
      <w:bookmarkEnd w:id="5"/>
    </w:tbl>
    <w:p w14:paraId="11281DE2" w14:textId="77777777" w:rsidR="003D3814" w:rsidRDefault="003D3814" w:rsidP="00BC6426">
      <w:pPr>
        <w:rPr>
          <w:sz w:val="22"/>
        </w:rPr>
      </w:pPr>
    </w:p>
    <w:tbl>
      <w:tblPr>
        <w:tblW w:w="10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18"/>
      </w:tblGrid>
      <w:tr w:rsidR="005122C0" w:rsidRPr="005D1380" w14:paraId="2F74B138" w14:textId="77777777" w:rsidTr="003D1790">
        <w:trPr>
          <w:cantSplit/>
          <w:trHeight w:val="300"/>
          <w:jc w:val="center"/>
        </w:trPr>
        <w:tc>
          <w:tcPr>
            <w:tcW w:w="10318" w:type="dxa"/>
            <w:shd w:val="clear" w:color="auto" w:fill="F7CAAC" w:themeFill="accent2" w:themeFillTint="66"/>
            <w:vAlign w:val="center"/>
          </w:tcPr>
          <w:p w14:paraId="6624DE65" w14:textId="459BDF37" w:rsidR="005122C0" w:rsidRPr="005D1380" w:rsidRDefault="005122C0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Voedselfraude</w:t>
            </w:r>
          </w:p>
        </w:tc>
      </w:tr>
      <w:tr w:rsidR="005122C0" w:rsidRPr="00FA4715" w14:paraId="3EF41000" w14:textId="77777777" w:rsidTr="003D1790">
        <w:tblPrEx>
          <w:jc w:val="left"/>
        </w:tblPrEx>
        <w:trPr>
          <w:cantSplit/>
          <w:trHeight w:val="567"/>
        </w:trPr>
        <w:tc>
          <w:tcPr>
            <w:tcW w:w="10318" w:type="dxa"/>
            <w:vAlign w:val="center"/>
          </w:tcPr>
          <w:p w14:paraId="0DC7A43A" w14:textId="33753A55" w:rsidR="005122C0" w:rsidRPr="00FA4715" w:rsidRDefault="00E00422" w:rsidP="003D1790">
            <w:pPr>
              <w:tabs>
                <w:tab w:val="left" w:pos="426"/>
              </w:tabs>
              <w:rPr>
                <w:sz w:val="22"/>
              </w:rPr>
            </w:pPr>
            <w:r w:rsidRPr="00703421">
              <w:rPr>
                <w:sz w:val="22"/>
              </w:rPr>
              <w:t>H</w:t>
            </w:r>
            <w:r>
              <w:rPr>
                <w:sz w:val="22"/>
              </w:rPr>
              <w:t>eeft</w:t>
            </w:r>
            <w:r w:rsidRPr="00703421">
              <w:rPr>
                <w:sz w:val="22"/>
              </w:rPr>
              <w:t xml:space="preserve"> u </w:t>
            </w:r>
            <w:r>
              <w:rPr>
                <w:sz w:val="22"/>
              </w:rPr>
              <w:t>een risico inventarisatie met betrekking tot voedselfraude uitgevoerd (grondstoffen, verpakkingen, uitbestede productie)</w:t>
            </w:r>
            <w:r w:rsidRPr="00703421">
              <w:rPr>
                <w:sz w:val="22"/>
              </w:rPr>
              <w:t xml:space="preserve">? </w:t>
            </w:r>
            <w:r w:rsidR="005122C0" w:rsidRPr="00606DFD">
              <w:rPr>
                <w:sz w:val="22"/>
              </w:rPr>
              <w:t xml:space="preserve">Graag kort omschrijven. </w:t>
            </w:r>
          </w:p>
        </w:tc>
      </w:tr>
      <w:tr w:rsidR="005122C0" w:rsidRPr="00D65FAB" w14:paraId="626D8692" w14:textId="77777777" w:rsidTr="003D1790">
        <w:tblPrEx>
          <w:jc w:val="left"/>
        </w:tblPrEx>
        <w:trPr>
          <w:cantSplit/>
          <w:trHeight w:val="397"/>
        </w:trPr>
        <w:tc>
          <w:tcPr>
            <w:tcW w:w="10318" w:type="dxa"/>
            <w:shd w:val="clear" w:color="auto" w:fill="CCFFFF"/>
            <w:vAlign w:val="center"/>
          </w:tcPr>
          <w:p w14:paraId="34169C0E" w14:textId="77777777" w:rsidR="005122C0" w:rsidRPr="00D65FAB" w:rsidRDefault="005122C0" w:rsidP="003D1790">
            <w:pPr>
              <w:rPr>
                <w:rFonts w:ascii="Arial" w:hAnsi="Arial"/>
                <w:sz w:val="22"/>
              </w:rPr>
            </w:pPr>
          </w:p>
        </w:tc>
      </w:tr>
      <w:tr w:rsidR="00114245" w:rsidRPr="00114245" w14:paraId="58793BEE" w14:textId="77777777" w:rsidTr="002752E6">
        <w:tblPrEx>
          <w:jc w:val="left"/>
        </w:tblPrEx>
        <w:trPr>
          <w:cantSplit/>
          <w:trHeight w:val="340"/>
        </w:trPr>
        <w:tc>
          <w:tcPr>
            <w:tcW w:w="10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F48B" w14:textId="17870B0F" w:rsidR="00114245" w:rsidRPr="00114245" w:rsidRDefault="00F41F7C" w:rsidP="00114245">
            <w:pPr>
              <w:rPr>
                <w:sz w:val="22"/>
              </w:rPr>
            </w:pPr>
            <w:r w:rsidRPr="00F41F7C">
              <w:rPr>
                <w:sz w:val="22"/>
              </w:rPr>
              <w:t>Hoe toont u de authenticiteit van uw producten aan (beantwoorden voor geclaimde producten)?</w:t>
            </w:r>
            <w:r w:rsidR="00114245" w:rsidRPr="00114245">
              <w:rPr>
                <w:sz w:val="22"/>
              </w:rPr>
              <w:t xml:space="preserve"> </w:t>
            </w:r>
          </w:p>
        </w:tc>
      </w:tr>
      <w:tr w:rsidR="00114245" w:rsidRPr="00D65FAB" w14:paraId="2ECC0E8E" w14:textId="77777777" w:rsidTr="00114245">
        <w:tblPrEx>
          <w:jc w:val="left"/>
        </w:tblPrEx>
        <w:trPr>
          <w:cantSplit/>
          <w:trHeight w:val="397"/>
        </w:trPr>
        <w:tc>
          <w:tcPr>
            <w:tcW w:w="10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3DFD0596" w14:textId="77777777" w:rsidR="00114245" w:rsidRPr="00D65FAB" w:rsidRDefault="00114245" w:rsidP="003D1790">
            <w:pPr>
              <w:rPr>
                <w:rFonts w:ascii="Arial" w:hAnsi="Arial"/>
                <w:sz w:val="22"/>
              </w:rPr>
            </w:pPr>
          </w:p>
        </w:tc>
      </w:tr>
      <w:tr w:rsidR="002B3AF6" w:rsidRPr="00E96E59" w14:paraId="13D33409" w14:textId="77777777" w:rsidTr="002B3AF6">
        <w:tblPrEx>
          <w:jc w:val="left"/>
        </w:tblPrEx>
        <w:trPr>
          <w:cantSplit/>
          <w:trHeight w:val="397"/>
        </w:trPr>
        <w:tc>
          <w:tcPr>
            <w:tcW w:w="10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54273" w14:textId="1000ACCC" w:rsidR="002B3AF6" w:rsidRPr="00E96E59" w:rsidRDefault="00E96E59" w:rsidP="003D1790">
            <w:pPr>
              <w:rPr>
                <w:sz w:val="22"/>
              </w:rPr>
            </w:pPr>
            <w:r>
              <w:rPr>
                <w:sz w:val="22"/>
              </w:rPr>
              <w:t>Als u</w:t>
            </w:r>
            <w:r w:rsidR="00185B0E">
              <w:rPr>
                <w:sz w:val="22"/>
              </w:rPr>
              <w:t xml:space="preserve"> in het bezit bent van herkomstcertificaten </w:t>
            </w:r>
            <w:r w:rsidRPr="00E96E59">
              <w:rPr>
                <w:sz w:val="22"/>
              </w:rPr>
              <w:t>dan ontvangen wij graag een kopie van deze certificaten voor de producten die wij bij u afnemen</w:t>
            </w:r>
          </w:p>
        </w:tc>
      </w:tr>
    </w:tbl>
    <w:p w14:paraId="2FCEB11A" w14:textId="77777777" w:rsidR="00987AAC" w:rsidRDefault="00987AAC" w:rsidP="00BC6426">
      <w:pPr>
        <w:rPr>
          <w:sz w:val="22"/>
        </w:rPr>
      </w:pPr>
    </w:p>
    <w:tbl>
      <w:tblPr>
        <w:tblW w:w="49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45"/>
        <w:gridCol w:w="2836"/>
        <w:gridCol w:w="4186"/>
      </w:tblGrid>
      <w:tr w:rsidR="003B103D" w:rsidRPr="0092548B" w14:paraId="7202BF8D" w14:textId="77777777" w:rsidTr="007A49D7">
        <w:trPr>
          <w:cantSplit/>
          <w:trHeight w:val="283"/>
          <w:jc w:val="center"/>
        </w:trPr>
        <w:tc>
          <w:tcPr>
            <w:tcW w:w="5000" w:type="pct"/>
            <w:gridSpan w:val="3"/>
            <w:shd w:val="clear" w:color="auto" w:fill="F7CAAC" w:themeFill="accent2" w:themeFillTint="66"/>
            <w:vAlign w:val="center"/>
          </w:tcPr>
          <w:p w14:paraId="0E47C2A4" w14:textId="707B95ED" w:rsidR="003B103D" w:rsidRPr="0092548B" w:rsidRDefault="003B103D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  <w:sz w:val="22"/>
                <w:lang w:val="en-US"/>
              </w:rPr>
            </w:pPr>
            <w:r w:rsidRPr="0092548B">
              <w:rPr>
                <w:rFonts w:ascii="Arial Narrow" w:hAnsi="Arial Narrow"/>
                <w:b/>
                <w:bCs/>
              </w:rPr>
              <w:t>Food defense</w:t>
            </w:r>
          </w:p>
        </w:tc>
      </w:tr>
      <w:tr w:rsidR="0024675A" w:rsidRPr="0024675A" w14:paraId="3BF32005" w14:textId="77777777" w:rsidTr="00127641">
        <w:trPr>
          <w:cantSplit/>
          <w:trHeight w:val="340"/>
          <w:jc w:val="center"/>
        </w:trPr>
        <w:tc>
          <w:tcPr>
            <w:tcW w:w="5000" w:type="pct"/>
            <w:gridSpan w:val="3"/>
            <w:vAlign w:val="center"/>
          </w:tcPr>
          <w:p w14:paraId="7770C2EE" w14:textId="102F35E3" w:rsidR="0024675A" w:rsidRPr="0024675A" w:rsidRDefault="0024675A" w:rsidP="0024675A">
            <w:r w:rsidRPr="00703421">
              <w:rPr>
                <w:sz w:val="22"/>
              </w:rPr>
              <w:t>H</w:t>
            </w:r>
            <w:r>
              <w:rPr>
                <w:sz w:val="22"/>
              </w:rPr>
              <w:t>eeft</w:t>
            </w:r>
            <w:r w:rsidRPr="00703421">
              <w:rPr>
                <w:sz w:val="22"/>
              </w:rPr>
              <w:t xml:space="preserve"> u </w:t>
            </w:r>
            <w:r>
              <w:rPr>
                <w:sz w:val="22"/>
              </w:rPr>
              <w:t>een risico inventarisatie met betrekking tot Food defense uitgevoerd</w:t>
            </w:r>
            <w:r w:rsidRPr="00703421">
              <w:rPr>
                <w:sz w:val="22"/>
              </w:rPr>
              <w:t xml:space="preserve">? </w:t>
            </w:r>
            <w:r w:rsidRPr="00606DFD">
              <w:rPr>
                <w:sz w:val="22"/>
              </w:rPr>
              <w:t>Graag kort omschrijven.</w:t>
            </w:r>
          </w:p>
        </w:tc>
      </w:tr>
      <w:tr w:rsidR="0024675A" w:rsidRPr="0024675A" w14:paraId="37ABB3D7" w14:textId="77777777" w:rsidTr="0024675A">
        <w:trPr>
          <w:cantSplit/>
          <w:trHeight w:val="397"/>
          <w:jc w:val="center"/>
        </w:trPr>
        <w:tc>
          <w:tcPr>
            <w:tcW w:w="5000" w:type="pct"/>
            <w:gridSpan w:val="3"/>
            <w:shd w:val="clear" w:color="auto" w:fill="CCFFFF"/>
            <w:vAlign w:val="center"/>
          </w:tcPr>
          <w:p w14:paraId="03D5AF1E" w14:textId="77777777" w:rsidR="0024675A" w:rsidRPr="00703421" w:rsidRDefault="0024675A" w:rsidP="0024675A">
            <w:pPr>
              <w:rPr>
                <w:sz w:val="22"/>
              </w:rPr>
            </w:pPr>
          </w:p>
        </w:tc>
      </w:tr>
      <w:tr w:rsidR="00795C6B" w:rsidRPr="009A420C" w14:paraId="5E305F50" w14:textId="77777777" w:rsidTr="00E020B3">
        <w:trPr>
          <w:cantSplit/>
          <w:trHeight w:val="300"/>
          <w:jc w:val="center"/>
        </w:trPr>
        <w:tc>
          <w:tcPr>
            <w:tcW w:w="1613" w:type="pct"/>
            <w:tcBorders>
              <w:right w:val="single" w:sz="4" w:space="0" w:color="auto"/>
            </w:tcBorders>
            <w:vAlign w:val="center"/>
          </w:tcPr>
          <w:p w14:paraId="43243447" w14:textId="77777777" w:rsidR="00CB3883" w:rsidRPr="009A420C" w:rsidRDefault="00CB3883" w:rsidP="00E020B3">
            <w:pPr>
              <w:rPr>
                <w:sz w:val="22"/>
              </w:rPr>
            </w:pPr>
            <w:r w:rsidRPr="009A420C">
              <w:rPr>
                <w:sz w:val="22"/>
              </w:rPr>
              <w:t>Toegang personeelsleden?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F66E4B" w14:textId="77777777" w:rsidR="00CB3883" w:rsidRPr="009A420C" w:rsidRDefault="00DC705C" w:rsidP="003D1790">
            <w:pPr>
              <w:rPr>
                <w:i/>
                <w:sz w:val="22"/>
              </w:rPr>
            </w:pPr>
            <w:sdt>
              <w:sdtPr>
                <w:rPr>
                  <w:sz w:val="22"/>
                </w:rPr>
                <w:id w:val="-422723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CB3883" w:rsidRPr="009A420C">
              <w:rPr>
                <w:sz w:val="22"/>
              </w:rPr>
              <w:t xml:space="preserve"> Badge</w:t>
            </w:r>
          </w:p>
          <w:p w14:paraId="2EF21FAB" w14:textId="3B535C1C" w:rsidR="00CB3883" w:rsidRPr="009A420C" w:rsidRDefault="00DC705C" w:rsidP="003D1790">
            <w:pPr>
              <w:rPr>
                <w:i/>
                <w:sz w:val="22"/>
              </w:rPr>
            </w:pPr>
            <w:sdt>
              <w:sdtPr>
                <w:rPr>
                  <w:sz w:val="22"/>
                </w:rPr>
                <w:id w:val="-779795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20B3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CB3883" w:rsidRPr="009A420C">
              <w:rPr>
                <w:sz w:val="22"/>
              </w:rPr>
              <w:t xml:space="preserve"> In/ uit klokken</w:t>
            </w:r>
          </w:p>
        </w:tc>
        <w:tc>
          <w:tcPr>
            <w:tcW w:w="2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B5B698" w14:textId="77777777" w:rsidR="00CB3883" w:rsidRPr="009A420C" w:rsidRDefault="00DC705C" w:rsidP="003D1790">
            <w:pPr>
              <w:rPr>
                <w:sz w:val="22"/>
                <w:lang w:val="en-US"/>
              </w:rPr>
            </w:pPr>
            <w:sdt>
              <w:sdtPr>
                <w:rPr>
                  <w:sz w:val="22"/>
                  <w:lang w:val="en-US"/>
                </w:rPr>
                <w:id w:val="-1393500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Segoe UI Symbol" w:eastAsia="MS Gothic" w:hAnsi="Segoe UI Symbol" w:cs="Segoe UI Symbol"/>
                    <w:sz w:val="22"/>
                    <w:lang w:val="en-US"/>
                  </w:rPr>
                  <w:t>☐</w:t>
                </w:r>
              </w:sdtContent>
            </w:sdt>
            <w:r w:rsidR="00CB3883" w:rsidRPr="009A420C">
              <w:rPr>
                <w:sz w:val="22"/>
                <w:lang w:val="en-US"/>
              </w:rPr>
              <w:t xml:space="preserve"> Anders, namelijk:</w:t>
            </w:r>
          </w:p>
          <w:p w14:paraId="6B2AA608" w14:textId="77777777" w:rsidR="00CB3883" w:rsidRPr="009A420C" w:rsidRDefault="00CB3883" w:rsidP="003D1790">
            <w:pPr>
              <w:rPr>
                <w:sz w:val="22"/>
                <w:lang w:val="en-US"/>
              </w:rPr>
            </w:pPr>
          </w:p>
        </w:tc>
      </w:tr>
      <w:tr w:rsidR="00795C6B" w:rsidRPr="009A420C" w14:paraId="74ADCC78" w14:textId="77777777" w:rsidTr="00E020B3">
        <w:trPr>
          <w:cantSplit/>
          <w:trHeight w:val="300"/>
          <w:jc w:val="center"/>
        </w:trPr>
        <w:tc>
          <w:tcPr>
            <w:tcW w:w="1613" w:type="pct"/>
            <w:tcBorders>
              <w:right w:val="single" w:sz="4" w:space="0" w:color="auto"/>
            </w:tcBorders>
            <w:vAlign w:val="center"/>
          </w:tcPr>
          <w:p w14:paraId="00C57B2D" w14:textId="77777777" w:rsidR="00CB3883" w:rsidRPr="009A420C" w:rsidRDefault="00CB3883" w:rsidP="00E020B3">
            <w:pPr>
              <w:rPr>
                <w:sz w:val="22"/>
              </w:rPr>
            </w:pPr>
            <w:r w:rsidRPr="009A420C">
              <w:rPr>
                <w:sz w:val="22"/>
              </w:rPr>
              <w:t>Toegang leveranciers en bezoekers?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3130B2C" w14:textId="77777777" w:rsidR="00CB3883" w:rsidRPr="009A420C" w:rsidRDefault="00DC705C" w:rsidP="003D1790">
            <w:pPr>
              <w:rPr>
                <w:i/>
                <w:sz w:val="22"/>
              </w:rPr>
            </w:pPr>
            <w:sdt>
              <w:sdtPr>
                <w:rPr>
                  <w:sz w:val="22"/>
                </w:rPr>
                <w:id w:val="176392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CB3883" w:rsidRPr="009A420C">
              <w:rPr>
                <w:sz w:val="22"/>
              </w:rPr>
              <w:t xml:space="preserve"> Inschrijven</w:t>
            </w:r>
          </w:p>
          <w:p w14:paraId="7CA055B2" w14:textId="77777777" w:rsidR="00CB3883" w:rsidRPr="009A420C" w:rsidRDefault="00DC705C" w:rsidP="003D1790">
            <w:pPr>
              <w:rPr>
                <w:i/>
                <w:sz w:val="22"/>
              </w:rPr>
            </w:pPr>
            <w:sdt>
              <w:sdtPr>
                <w:rPr>
                  <w:sz w:val="22"/>
                </w:rPr>
                <w:id w:val="158395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CB3883" w:rsidRPr="009A420C">
              <w:rPr>
                <w:sz w:val="22"/>
              </w:rPr>
              <w:t xml:space="preserve"> Geen toegang</w:t>
            </w:r>
          </w:p>
        </w:tc>
        <w:tc>
          <w:tcPr>
            <w:tcW w:w="2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049AA5" w14:textId="77777777" w:rsidR="00CB3883" w:rsidRPr="009A420C" w:rsidRDefault="00DC705C" w:rsidP="003D1790">
            <w:pPr>
              <w:rPr>
                <w:sz w:val="22"/>
                <w:lang w:val="en-US"/>
              </w:rPr>
            </w:pPr>
            <w:sdt>
              <w:sdtPr>
                <w:rPr>
                  <w:sz w:val="22"/>
                  <w:lang w:val="en-US"/>
                </w:rPr>
                <w:id w:val="-52024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Segoe UI Symbol" w:eastAsia="MS Gothic" w:hAnsi="Segoe UI Symbol" w:cs="Segoe UI Symbol"/>
                    <w:sz w:val="22"/>
                    <w:lang w:val="en-US"/>
                  </w:rPr>
                  <w:t>☐</w:t>
                </w:r>
              </w:sdtContent>
            </w:sdt>
            <w:r w:rsidR="00CB3883" w:rsidRPr="009A420C">
              <w:rPr>
                <w:sz w:val="22"/>
                <w:lang w:val="en-US"/>
              </w:rPr>
              <w:t xml:space="preserve"> Anders, namelijk:</w:t>
            </w:r>
          </w:p>
          <w:p w14:paraId="01AD6950" w14:textId="77777777" w:rsidR="00CB3883" w:rsidRPr="009A420C" w:rsidRDefault="00CB3883" w:rsidP="003D1790">
            <w:pPr>
              <w:rPr>
                <w:sz w:val="22"/>
                <w:lang w:val="en-US"/>
              </w:rPr>
            </w:pPr>
          </w:p>
        </w:tc>
      </w:tr>
      <w:tr w:rsidR="00795C6B" w:rsidRPr="009A420C" w14:paraId="55D55B25" w14:textId="77777777" w:rsidTr="00E020B3">
        <w:trPr>
          <w:cantSplit/>
          <w:trHeight w:val="300"/>
          <w:jc w:val="center"/>
        </w:trPr>
        <w:tc>
          <w:tcPr>
            <w:tcW w:w="1613" w:type="pct"/>
            <w:tcBorders>
              <w:right w:val="single" w:sz="4" w:space="0" w:color="auto"/>
            </w:tcBorders>
            <w:vAlign w:val="center"/>
          </w:tcPr>
          <w:p w14:paraId="4A8A1075" w14:textId="77777777" w:rsidR="00CB3883" w:rsidRPr="009A420C" w:rsidRDefault="00CB3883" w:rsidP="00E020B3">
            <w:pPr>
              <w:rPr>
                <w:sz w:val="22"/>
              </w:rPr>
            </w:pPr>
            <w:r w:rsidRPr="009A420C">
              <w:rPr>
                <w:sz w:val="22"/>
              </w:rPr>
              <w:t>Toegangsdeuren, poorten, hekken, etc. zijn afgesloten voor derden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A62276" w14:textId="77777777" w:rsidR="00CB3883" w:rsidRPr="009A420C" w:rsidRDefault="00DC705C" w:rsidP="003D1790">
            <w:pPr>
              <w:rPr>
                <w:i/>
                <w:sz w:val="22"/>
              </w:rPr>
            </w:pPr>
            <w:sdt>
              <w:sdtPr>
                <w:rPr>
                  <w:sz w:val="22"/>
                </w:rPr>
                <w:id w:val="-1496103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CB3883" w:rsidRPr="009A420C">
              <w:rPr>
                <w:sz w:val="22"/>
              </w:rPr>
              <w:t xml:space="preserve"> Ja</w:t>
            </w:r>
          </w:p>
        </w:tc>
        <w:tc>
          <w:tcPr>
            <w:tcW w:w="2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84C70E" w14:textId="77777777" w:rsidR="00CB3883" w:rsidRPr="009A420C" w:rsidRDefault="00DC705C" w:rsidP="003D1790">
            <w:pPr>
              <w:rPr>
                <w:i/>
                <w:sz w:val="22"/>
              </w:rPr>
            </w:pPr>
            <w:sdt>
              <w:sdtPr>
                <w:rPr>
                  <w:sz w:val="22"/>
                </w:rPr>
                <w:id w:val="1108554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CB3883" w:rsidRPr="009A420C">
              <w:rPr>
                <w:sz w:val="22"/>
              </w:rPr>
              <w:t xml:space="preserve"> Nee</w:t>
            </w:r>
          </w:p>
        </w:tc>
      </w:tr>
      <w:tr w:rsidR="00795C6B" w:rsidRPr="009A420C" w14:paraId="4B471AB9" w14:textId="77777777" w:rsidTr="00E020B3">
        <w:trPr>
          <w:cantSplit/>
          <w:trHeight w:val="300"/>
          <w:jc w:val="center"/>
        </w:trPr>
        <w:tc>
          <w:tcPr>
            <w:tcW w:w="1613" w:type="pct"/>
            <w:tcBorders>
              <w:right w:val="single" w:sz="4" w:space="0" w:color="auto"/>
            </w:tcBorders>
            <w:vAlign w:val="center"/>
          </w:tcPr>
          <w:p w14:paraId="75168C54" w14:textId="77777777" w:rsidR="00CB3883" w:rsidRPr="009A420C" w:rsidRDefault="00CB3883" w:rsidP="00E020B3">
            <w:pPr>
              <w:rPr>
                <w:sz w:val="22"/>
              </w:rPr>
            </w:pPr>
            <w:r w:rsidRPr="009A420C">
              <w:rPr>
                <w:sz w:val="22"/>
              </w:rPr>
              <w:t>Transport is beveiligd middels: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127650" w14:textId="77777777" w:rsidR="00CB3883" w:rsidRPr="009A420C" w:rsidRDefault="00DC705C" w:rsidP="003D1790">
            <w:pPr>
              <w:rPr>
                <w:i/>
                <w:sz w:val="22"/>
              </w:rPr>
            </w:pPr>
            <w:sdt>
              <w:sdtPr>
                <w:rPr>
                  <w:sz w:val="22"/>
                </w:rPr>
                <w:id w:val="-2076511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CB3883" w:rsidRPr="009A420C">
              <w:rPr>
                <w:sz w:val="22"/>
              </w:rPr>
              <w:t xml:space="preserve"> Verzegeling</w:t>
            </w:r>
          </w:p>
          <w:p w14:paraId="4851C862" w14:textId="77777777" w:rsidR="00CB3883" w:rsidRPr="009A420C" w:rsidRDefault="00DC705C" w:rsidP="003D1790">
            <w:pPr>
              <w:rPr>
                <w:i/>
                <w:sz w:val="22"/>
              </w:rPr>
            </w:pPr>
            <w:sdt>
              <w:sdtPr>
                <w:rPr>
                  <w:sz w:val="22"/>
                </w:rPr>
                <w:id w:val="1840349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Segoe UI Symbol" w:eastAsia="MS Gothic" w:hAnsi="Segoe UI Symbol" w:cs="Segoe UI Symbol"/>
                    <w:sz w:val="22"/>
                  </w:rPr>
                  <w:t>☐</w:t>
                </w:r>
              </w:sdtContent>
            </w:sdt>
            <w:r w:rsidR="00CB3883" w:rsidRPr="009A420C">
              <w:rPr>
                <w:sz w:val="22"/>
              </w:rPr>
              <w:t xml:space="preserve"> Geen</w:t>
            </w:r>
          </w:p>
        </w:tc>
        <w:tc>
          <w:tcPr>
            <w:tcW w:w="20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1320B" w14:textId="77777777" w:rsidR="00CB3883" w:rsidRPr="009A420C" w:rsidRDefault="00DC705C" w:rsidP="003D1790">
            <w:pPr>
              <w:rPr>
                <w:sz w:val="22"/>
                <w:lang w:val="en-US"/>
              </w:rPr>
            </w:pPr>
            <w:sdt>
              <w:sdtPr>
                <w:rPr>
                  <w:sz w:val="22"/>
                  <w:lang w:val="en-US"/>
                </w:rPr>
                <w:id w:val="-1974202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83" w:rsidRPr="009A420C">
                  <w:rPr>
                    <w:rFonts w:ascii="Segoe UI Symbol" w:eastAsia="MS Gothic" w:hAnsi="Segoe UI Symbol" w:cs="Segoe UI Symbol"/>
                    <w:sz w:val="22"/>
                    <w:lang w:val="en-US"/>
                  </w:rPr>
                  <w:t>☐</w:t>
                </w:r>
              </w:sdtContent>
            </w:sdt>
            <w:r w:rsidR="00CB3883" w:rsidRPr="009A420C">
              <w:rPr>
                <w:sz w:val="22"/>
                <w:lang w:val="en-US"/>
              </w:rPr>
              <w:t xml:space="preserve"> Anders, namelijk:</w:t>
            </w:r>
          </w:p>
          <w:p w14:paraId="6B698CB0" w14:textId="77777777" w:rsidR="00CB3883" w:rsidRPr="009A420C" w:rsidRDefault="00CB3883" w:rsidP="003D1790">
            <w:pPr>
              <w:rPr>
                <w:sz w:val="22"/>
                <w:lang w:val="en-US"/>
              </w:rPr>
            </w:pPr>
          </w:p>
        </w:tc>
      </w:tr>
    </w:tbl>
    <w:p w14:paraId="25185004" w14:textId="781C1877" w:rsidR="005415F7" w:rsidRDefault="005415F7" w:rsidP="00BC6426">
      <w:pPr>
        <w:rPr>
          <w:sz w:val="22"/>
        </w:rPr>
      </w:pPr>
    </w:p>
    <w:p w14:paraId="68E39047" w14:textId="77777777" w:rsidR="005415F7" w:rsidRDefault="005415F7">
      <w:pPr>
        <w:rPr>
          <w:sz w:val="22"/>
        </w:rPr>
      </w:pPr>
      <w:r>
        <w:rPr>
          <w:sz w:val="22"/>
        </w:rPr>
        <w:br w:type="page"/>
      </w:r>
    </w:p>
    <w:tbl>
      <w:tblPr>
        <w:tblW w:w="103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4"/>
        <w:gridCol w:w="3945"/>
      </w:tblGrid>
      <w:tr w:rsidR="00376B1A" w:rsidRPr="005D1380" w14:paraId="00BB7AE4" w14:textId="77777777" w:rsidTr="00134D8E">
        <w:trPr>
          <w:cantSplit/>
          <w:trHeight w:val="340"/>
          <w:jc w:val="center"/>
        </w:trPr>
        <w:tc>
          <w:tcPr>
            <w:tcW w:w="10319" w:type="dxa"/>
            <w:gridSpan w:val="2"/>
            <w:shd w:val="clear" w:color="auto" w:fill="BFBFBF" w:themeFill="background1" w:themeFillShade="BF"/>
            <w:vAlign w:val="center"/>
          </w:tcPr>
          <w:p w14:paraId="57A8C5DC" w14:textId="7031F253" w:rsidR="00376B1A" w:rsidRPr="005D1380" w:rsidRDefault="007D7282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lastRenderedPageBreak/>
              <w:t>Codering</w:t>
            </w:r>
          </w:p>
        </w:tc>
      </w:tr>
      <w:tr w:rsidR="00A446EA" w:rsidRPr="00FA4715" w14:paraId="6FB46E33" w14:textId="77777777" w:rsidTr="0067784E">
        <w:tblPrEx>
          <w:jc w:val="left"/>
        </w:tblPrEx>
        <w:trPr>
          <w:cantSplit/>
          <w:trHeight w:val="340"/>
        </w:trPr>
        <w:tc>
          <w:tcPr>
            <w:tcW w:w="6374" w:type="dxa"/>
            <w:vAlign w:val="center"/>
          </w:tcPr>
          <w:p w14:paraId="33663ADF" w14:textId="6926B49E" w:rsidR="00376B1A" w:rsidRPr="00376B1A" w:rsidRDefault="00376B1A" w:rsidP="00376B1A">
            <w:pPr>
              <w:rPr>
                <w:sz w:val="22"/>
              </w:rPr>
            </w:pPr>
            <w:r w:rsidRPr="00655F71">
              <w:rPr>
                <w:sz w:val="22"/>
              </w:rPr>
              <w:t xml:space="preserve">Hoe is uw batchcode opgebouwd en waar bevindt deze zich? </w:t>
            </w:r>
          </w:p>
        </w:tc>
        <w:tc>
          <w:tcPr>
            <w:tcW w:w="3945" w:type="dxa"/>
            <w:shd w:val="clear" w:color="auto" w:fill="CCFFFF"/>
            <w:vAlign w:val="center"/>
          </w:tcPr>
          <w:p w14:paraId="73ED3FC5" w14:textId="6E3B64CF" w:rsidR="00376B1A" w:rsidRPr="00FA4715" w:rsidRDefault="00814C02" w:rsidP="00376B1A">
            <w:pPr>
              <w:jc w:val="center"/>
              <w:rPr>
                <w:sz w:val="22"/>
              </w:rPr>
            </w:pPr>
            <w:r>
              <w:rPr>
                <w:sz w:val="22"/>
              </w:rPr>
              <w:t>Dd/mm/yy, zie productlabel</w:t>
            </w:r>
          </w:p>
        </w:tc>
      </w:tr>
      <w:tr w:rsidR="0041192C" w:rsidRPr="00FA4715" w14:paraId="732EFB09" w14:textId="77777777" w:rsidTr="0067784E">
        <w:tblPrEx>
          <w:jc w:val="left"/>
        </w:tblPrEx>
        <w:trPr>
          <w:cantSplit/>
          <w:trHeight w:val="340"/>
        </w:trPr>
        <w:tc>
          <w:tcPr>
            <w:tcW w:w="6374" w:type="dxa"/>
            <w:vAlign w:val="center"/>
          </w:tcPr>
          <w:p w14:paraId="77F485E6" w14:textId="5577E91E" w:rsidR="00376B1A" w:rsidRPr="00376B1A" w:rsidRDefault="00376B1A" w:rsidP="00376B1A">
            <w:pPr>
              <w:rPr>
                <w:sz w:val="22"/>
              </w:rPr>
            </w:pPr>
            <w:r w:rsidRPr="00655F71">
              <w:rPr>
                <w:sz w:val="22"/>
              </w:rPr>
              <w:t xml:space="preserve">Hoe is de houdbaarheid op uw product aangegeven (bijvoorbeeld mm/yyyy of dd/mm/yy) en waar bevindt deze zich? 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7AC1ADA1" w14:textId="47244FD3" w:rsidR="00376B1A" w:rsidRPr="00FA4715" w:rsidRDefault="001962B2" w:rsidP="00376B1A">
            <w:pPr>
              <w:jc w:val="center"/>
              <w:rPr>
                <w:sz w:val="22"/>
              </w:rPr>
            </w:pPr>
            <w:r>
              <w:rPr>
                <w:sz w:val="22"/>
              </w:rPr>
              <w:t>Dd/mm/yy</w:t>
            </w:r>
          </w:p>
        </w:tc>
      </w:tr>
      <w:tr w:rsidR="0041192C" w:rsidRPr="00FA4715" w14:paraId="0BB4518C" w14:textId="77777777" w:rsidTr="00A446EA">
        <w:tblPrEx>
          <w:jc w:val="left"/>
        </w:tblPrEx>
        <w:trPr>
          <w:cantSplit/>
          <w:trHeight w:val="340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18AB8" w14:textId="00996055" w:rsidR="00376B1A" w:rsidRPr="00376B1A" w:rsidRDefault="00376B1A" w:rsidP="00376B1A">
            <w:pPr>
              <w:rPr>
                <w:sz w:val="22"/>
              </w:rPr>
            </w:pPr>
            <w:r w:rsidRPr="00655F71">
              <w:rPr>
                <w:sz w:val="22"/>
              </w:rPr>
              <w:t>Is een levering altijd afkomstig uit één unieke batch?</w:t>
            </w:r>
          </w:p>
        </w:tc>
        <w:tc>
          <w:tcPr>
            <w:tcW w:w="3945" w:type="dxa"/>
            <w:shd w:val="clear" w:color="auto" w:fill="FFFFFF"/>
            <w:vAlign w:val="center"/>
          </w:tcPr>
          <w:p w14:paraId="751397D2" w14:textId="77777777" w:rsidR="00376B1A" w:rsidRPr="00FA4715" w:rsidRDefault="00376B1A" w:rsidP="00376B1A">
            <w:pPr>
              <w:jc w:val="center"/>
              <w:rPr>
                <w:sz w:val="22"/>
              </w:rPr>
            </w:pPr>
            <w:r w:rsidRPr="001962B2">
              <w:rPr>
                <w:strike/>
                <w:sz w:val="22"/>
              </w:rPr>
              <w:t>Ja /</w:t>
            </w:r>
            <w:r w:rsidRPr="00FA4715">
              <w:rPr>
                <w:sz w:val="22"/>
              </w:rPr>
              <w:t xml:space="preserve"> Nee</w:t>
            </w:r>
          </w:p>
        </w:tc>
      </w:tr>
      <w:tr w:rsidR="0067784E" w:rsidRPr="00FA4715" w14:paraId="0A7FD475" w14:textId="77777777" w:rsidTr="00A446EA">
        <w:tblPrEx>
          <w:jc w:val="left"/>
        </w:tblPrEx>
        <w:trPr>
          <w:cantSplit/>
          <w:trHeight w:val="340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D91AE" w14:textId="1711415F" w:rsidR="0067784E" w:rsidRPr="00376B1A" w:rsidRDefault="0067784E" w:rsidP="0067784E">
            <w:pPr>
              <w:rPr>
                <w:sz w:val="22"/>
              </w:rPr>
            </w:pPr>
            <w:r w:rsidRPr="00655F71">
              <w:rPr>
                <w:sz w:val="22"/>
              </w:rPr>
              <w:t>Wanneer er meerdere batches zijn binnen één levering geeft u dit dan aan op de pakbon?</w:t>
            </w:r>
          </w:p>
        </w:tc>
        <w:tc>
          <w:tcPr>
            <w:tcW w:w="3945" w:type="dxa"/>
            <w:shd w:val="clear" w:color="auto" w:fill="FFFFFF"/>
            <w:vAlign w:val="center"/>
          </w:tcPr>
          <w:p w14:paraId="11DA9B2D" w14:textId="41B30A7F" w:rsidR="0067784E" w:rsidRPr="00FA4715" w:rsidRDefault="0067784E" w:rsidP="0067784E">
            <w:pPr>
              <w:jc w:val="center"/>
              <w:rPr>
                <w:sz w:val="22"/>
              </w:rPr>
            </w:pPr>
            <w:r w:rsidRPr="00FA4715">
              <w:rPr>
                <w:sz w:val="22"/>
              </w:rPr>
              <w:t xml:space="preserve">Ja </w:t>
            </w:r>
            <w:r w:rsidRPr="001962B2">
              <w:rPr>
                <w:strike/>
                <w:sz w:val="22"/>
              </w:rPr>
              <w:t>/ Nee</w:t>
            </w:r>
          </w:p>
        </w:tc>
      </w:tr>
      <w:tr w:rsidR="0067784E" w:rsidRPr="00FA4715" w14:paraId="224EE5D6" w14:textId="77777777" w:rsidTr="00A446EA">
        <w:tblPrEx>
          <w:jc w:val="left"/>
        </w:tblPrEx>
        <w:trPr>
          <w:cantSplit/>
          <w:trHeight w:val="340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3ECD9" w14:textId="0C059E9A" w:rsidR="0067784E" w:rsidRPr="00376B1A" w:rsidRDefault="0067784E" w:rsidP="0067784E">
            <w:pPr>
              <w:rPr>
                <w:sz w:val="22"/>
              </w:rPr>
            </w:pPr>
            <w:r w:rsidRPr="00655F71">
              <w:rPr>
                <w:sz w:val="22"/>
              </w:rPr>
              <w:t>Wanneer er meerdere batches zijn binnen één levering geeft u dit dan aan op de pallet?</w:t>
            </w:r>
          </w:p>
        </w:tc>
        <w:tc>
          <w:tcPr>
            <w:tcW w:w="3945" w:type="dxa"/>
            <w:shd w:val="clear" w:color="auto" w:fill="FFFFFF"/>
            <w:vAlign w:val="center"/>
          </w:tcPr>
          <w:p w14:paraId="2DB20AA3" w14:textId="0CA68B79" w:rsidR="0067784E" w:rsidRPr="00FA4715" w:rsidRDefault="0067784E" w:rsidP="0067784E">
            <w:pPr>
              <w:jc w:val="center"/>
              <w:rPr>
                <w:sz w:val="22"/>
              </w:rPr>
            </w:pPr>
            <w:r w:rsidRPr="00FA4715">
              <w:rPr>
                <w:sz w:val="22"/>
              </w:rPr>
              <w:t>Ja / Nee</w:t>
            </w:r>
          </w:p>
        </w:tc>
      </w:tr>
    </w:tbl>
    <w:p w14:paraId="7FF26997" w14:textId="77777777" w:rsidR="00376B1A" w:rsidRDefault="00376B1A" w:rsidP="00BC6426">
      <w:pPr>
        <w:rPr>
          <w:sz w:val="22"/>
        </w:rPr>
      </w:pPr>
    </w:p>
    <w:tbl>
      <w:tblPr>
        <w:tblW w:w="103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34"/>
        <w:gridCol w:w="1984"/>
      </w:tblGrid>
      <w:tr w:rsidR="007D7282" w:rsidRPr="005D1380" w14:paraId="2C0E8B70" w14:textId="77777777" w:rsidTr="00134D8E">
        <w:trPr>
          <w:cantSplit/>
          <w:trHeight w:val="340"/>
          <w:jc w:val="center"/>
        </w:trPr>
        <w:tc>
          <w:tcPr>
            <w:tcW w:w="10318" w:type="dxa"/>
            <w:gridSpan w:val="2"/>
            <w:shd w:val="clear" w:color="auto" w:fill="BFBFBF" w:themeFill="background1" w:themeFillShade="BF"/>
            <w:vAlign w:val="center"/>
          </w:tcPr>
          <w:p w14:paraId="3B8658EF" w14:textId="72DE63B1" w:rsidR="007D7282" w:rsidRPr="005D1380" w:rsidRDefault="007D7282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Geschiktheid verpakkingsmaterialen</w:t>
            </w:r>
          </w:p>
        </w:tc>
      </w:tr>
      <w:tr w:rsidR="007D7282" w:rsidRPr="007D7282" w14:paraId="2D401A10" w14:textId="77777777" w:rsidTr="007D7282">
        <w:tblPrEx>
          <w:jc w:val="left"/>
        </w:tblPrEx>
        <w:trPr>
          <w:cantSplit/>
          <w:trHeight w:val="340"/>
        </w:trPr>
        <w:tc>
          <w:tcPr>
            <w:tcW w:w="8334" w:type="dxa"/>
            <w:vAlign w:val="center"/>
          </w:tcPr>
          <w:p w14:paraId="45080D85" w14:textId="54D34741" w:rsidR="007D7282" w:rsidRPr="007D7282" w:rsidRDefault="007D7282" w:rsidP="007D7282">
            <w:pPr>
              <w:rPr>
                <w:sz w:val="22"/>
              </w:rPr>
            </w:pPr>
            <w:r w:rsidRPr="007D7282">
              <w:rPr>
                <w:sz w:val="22"/>
              </w:rPr>
              <w:t>Zijn de verpakkingen van uw producten geschikt voor bedoeld gebruik?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0FB8C3E" w14:textId="77777777" w:rsidR="007D7282" w:rsidRPr="007D7282" w:rsidRDefault="007D7282" w:rsidP="007D7282">
            <w:pPr>
              <w:jc w:val="center"/>
              <w:rPr>
                <w:sz w:val="22"/>
              </w:rPr>
            </w:pPr>
            <w:r w:rsidRPr="007D7282">
              <w:rPr>
                <w:sz w:val="22"/>
              </w:rPr>
              <w:t xml:space="preserve">Ja </w:t>
            </w:r>
            <w:r w:rsidRPr="000E4D4E">
              <w:rPr>
                <w:strike/>
                <w:sz w:val="22"/>
              </w:rPr>
              <w:t>/ Nee</w:t>
            </w:r>
          </w:p>
        </w:tc>
      </w:tr>
      <w:tr w:rsidR="007D7282" w:rsidRPr="007D7282" w14:paraId="4C9C5AF7" w14:textId="77777777" w:rsidTr="007D7282">
        <w:tblPrEx>
          <w:jc w:val="left"/>
        </w:tblPrEx>
        <w:trPr>
          <w:cantSplit/>
          <w:trHeight w:val="340"/>
        </w:trPr>
        <w:tc>
          <w:tcPr>
            <w:tcW w:w="8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B51A" w14:textId="09F89CA7" w:rsidR="007D7282" w:rsidRPr="007D7282" w:rsidRDefault="007D7282" w:rsidP="007D7282">
            <w:pPr>
              <w:rPr>
                <w:sz w:val="22"/>
              </w:rPr>
            </w:pPr>
            <w:r w:rsidRPr="007D7282">
              <w:rPr>
                <w:sz w:val="22"/>
              </w:rPr>
              <w:t>Kunt u dit onderbouwen met een conformiteitverklaring, die u op aanvraag kunt overleggen?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45F63" w14:textId="77777777" w:rsidR="007D7282" w:rsidRPr="007D7282" w:rsidRDefault="007D7282" w:rsidP="007D7282">
            <w:pPr>
              <w:jc w:val="center"/>
              <w:rPr>
                <w:sz w:val="22"/>
              </w:rPr>
            </w:pPr>
            <w:r w:rsidRPr="007D7282">
              <w:rPr>
                <w:sz w:val="22"/>
              </w:rPr>
              <w:t xml:space="preserve">Ja </w:t>
            </w:r>
            <w:r w:rsidRPr="000E4D4E">
              <w:rPr>
                <w:strike/>
                <w:sz w:val="22"/>
              </w:rPr>
              <w:t>/ Nee</w:t>
            </w:r>
          </w:p>
        </w:tc>
      </w:tr>
      <w:tr w:rsidR="007D7282" w:rsidRPr="007D7282" w14:paraId="3AC38033" w14:textId="77777777" w:rsidTr="007D7282">
        <w:tblPrEx>
          <w:jc w:val="left"/>
        </w:tblPrEx>
        <w:trPr>
          <w:cantSplit/>
          <w:trHeight w:val="340"/>
        </w:trPr>
        <w:tc>
          <w:tcPr>
            <w:tcW w:w="8334" w:type="dxa"/>
            <w:vAlign w:val="center"/>
          </w:tcPr>
          <w:p w14:paraId="255A9544" w14:textId="2E10D804" w:rsidR="007D7282" w:rsidRPr="007D7282" w:rsidRDefault="007D7282" w:rsidP="007D7282">
            <w:pPr>
              <w:rPr>
                <w:sz w:val="22"/>
              </w:rPr>
            </w:pPr>
            <w:r w:rsidRPr="007D7282">
              <w:rPr>
                <w:sz w:val="22"/>
              </w:rPr>
              <w:t>Kunt u dit onderbouwen met een migratietest</w:t>
            </w:r>
            <w:r w:rsidR="00882F71">
              <w:rPr>
                <w:sz w:val="22"/>
              </w:rPr>
              <w:t>,</w:t>
            </w:r>
            <w:r w:rsidR="00882F71" w:rsidRPr="007D7282">
              <w:rPr>
                <w:sz w:val="22"/>
              </w:rPr>
              <w:t xml:space="preserve"> die u op aanvraag kunt overleggen?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F1D1BE2" w14:textId="77777777" w:rsidR="007D7282" w:rsidRPr="007D7282" w:rsidRDefault="007D7282" w:rsidP="007D7282">
            <w:pPr>
              <w:jc w:val="center"/>
              <w:rPr>
                <w:sz w:val="22"/>
              </w:rPr>
            </w:pPr>
            <w:r w:rsidRPr="007D7282">
              <w:rPr>
                <w:sz w:val="22"/>
              </w:rPr>
              <w:t>Ja / Nee</w:t>
            </w:r>
          </w:p>
        </w:tc>
      </w:tr>
    </w:tbl>
    <w:p w14:paraId="09B33746" w14:textId="77777777" w:rsidR="00987AAC" w:rsidRDefault="00987AAC" w:rsidP="00BC6426">
      <w:pPr>
        <w:rPr>
          <w:sz w:val="22"/>
        </w:rPr>
      </w:pPr>
    </w:p>
    <w:tbl>
      <w:tblPr>
        <w:tblStyle w:val="Tabelraster"/>
        <w:tblW w:w="10318" w:type="dxa"/>
        <w:tblInd w:w="113" w:type="dxa"/>
        <w:tblLook w:val="04A0" w:firstRow="1" w:lastRow="0" w:firstColumn="1" w:lastColumn="0" w:noHBand="0" w:noVBand="1"/>
      </w:tblPr>
      <w:tblGrid>
        <w:gridCol w:w="4872"/>
        <w:gridCol w:w="1814"/>
        <w:gridCol w:w="1646"/>
        <w:gridCol w:w="170"/>
        <w:gridCol w:w="1804"/>
        <w:gridCol w:w="12"/>
      </w:tblGrid>
      <w:tr w:rsidR="004B22CA" w:rsidRPr="0092548B" w14:paraId="3E092E81" w14:textId="77777777" w:rsidTr="00134D8E">
        <w:trPr>
          <w:gridAfter w:val="1"/>
          <w:wAfter w:w="12" w:type="dxa"/>
          <w:trHeight w:val="340"/>
        </w:trPr>
        <w:tc>
          <w:tcPr>
            <w:tcW w:w="10306" w:type="dxa"/>
            <w:gridSpan w:val="5"/>
            <w:shd w:val="clear" w:color="auto" w:fill="BFBFBF" w:themeFill="background1" w:themeFillShade="BF"/>
            <w:vAlign w:val="center"/>
          </w:tcPr>
          <w:p w14:paraId="15E99BC2" w14:textId="15C5095A" w:rsidR="004B22CA" w:rsidRPr="0092548B" w:rsidRDefault="00F3433A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  <w:lang w:val="en-US"/>
              </w:rPr>
            </w:pPr>
            <w:r>
              <w:rPr>
                <w:rFonts w:ascii="Arial Narrow" w:hAnsi="Arial Narrow"/>
                <w:b/>
                <w:bCs/>
                <w:lang w:val="en-US"/>
              </w:rPr>
              <w:t>Beheersing</w:t>
            </w:r>
            <w:r w:rsidR="00A12297" w:rsidRPr="0092548B">
              <w:rPr>
                <w:rFonts w:ascii="Arial Narrow" w:hAnsi="Arial Narrow"/>
                <w:b/>
                <w:bCs/>
                <w:lang w:val="en-US"/>
              </w:rPr>
              <w:t xml:space="preserve"> van vreemde </w:t>
            </w:r>
            <w:r w:rsidR="00B63396" w:rsidRPr="0092548B">
              <w:rPr>
                <w:rFonts w:ascii="Arial Narrow" w:hAnsi="Arial Narrow"/>
                <w:b/>
                <w:bCs/>
                <w:lang w:val="en-US"/>
              </w:rPr>
              <w:t>delen</w:t>
            </w:r>
          </w:p>
        </w:tc>
      </w:tr>
      <w:tr w:rsidR="00B62A04" w:rsidRPr="00421E1F" w14:paraId="7F3DA3C6" w14:textId="77777777" w:rsidTr="00D479FF">
        <w:trPr>
          <w:trHeight w:val="340"/>
        </w:trPr>
        <w:tc>
          <w:tcPr>
            <w:tcW w:w="8332" w:type="dxa"/>
            <w:gridSpan w:val="3"/>
            <w:vAlign w:val="center"/>
          </w:tcPr>
          <w:p w14:paraId="7E5DE2E8" w14:textId="74A69FD8" w:rsidR="00421E1F" w:rsidRPr="001B4F53" w:rsidRDefault="001B4F53" w:rsidP="001B4F53">
            <w:r>
              <w:rPr>
                <w:sz w:val="22"/>
              </w:rPr>
              <w:t xml:space="preserve">Wordt </w:t>
            </w:r>
            <w:r w:rsidRPr="000736FF">
              <w:rPr>
                <w:sz w:val="22"/>
              </w:rPr>
              <w:t>er een glas</w:t>
            </w:r>
            <w:r w:rsidR="00825F10">
              <w:rPr>
                <w:sz w:val="22"/>
              </w:rPr>
              <w:t>-</w:t>
            </w:r>
            <w:r w:rsidRPr="000736FF">
              <w:rPr>
                <w:sz w:val="22"/>
              </w:rPr>
              <w:t xml:space="preserve"> en </w:t>
            </w:r>
            <w:r>
              <w:rPr>
                <w:sz w:val="22"/>
              </w:rPr>
              <w:t>breekbare materialen inspectie uitgevoerd?</w:t>
            </w:r>
          </w:p>
        </w:tc>
        <w:tc>
          <w:tcPr>
            <w:tcW w:w="1986" w:type="dxa"/>
            <w:gridSpan w:val="3"/>
            <w:vAlign w:val="center"/>
          </w:tcPr>
          <w:p w14:paraId="730418F0" w14:textId="2DBE8F11" w:rsidR="00421E1F" w:rsidRPr="00421E1F" w:rsidRDefault="00D71B65" w:rsidP="001B4F53">
            <w:pPr>
              <w:jc w:val="center"/>
              <w:rPr>
                <w:lang w:val="en-US"/>
              </w:rPr>
            </w:pPr>
            <w:r w:rsidRPr="00FA4715">
              <w:rPr>
                <w:sz w:val="22"/>
              </w:rPr>
              <w:t xml:space="preserve">Ja </w:t>
            </w:r>
            <w:r w:rsidRPr="00F11AD5">
              <w:rPr>
                <w:strike/>
                <w:sz w:val="22"/>
              </w:rPr>
              <w:t>/ Nee</w:t>
            </w:r>
          </w:p>
        </w:tc>
      </w:tr>
      <w:tr w:rsidR="00250785" w:rsidRPr="00421E1F" w14:paraId="66222F02" w14:textId="77777777" w:rsidTr="00D479FF">
        <w:trPr>
          <w:trHeight w:val="340"/>
        </w:trPr>
        <w:tc>
          <w:tcPr>
            <w:tcW w:w="8332" w:type="dxa"/>
            <w:gridSpan w:val="3"/>
            <w:vAlign w:val="center"/>
          </w:tcPr>
          <w:p w14:paraId="23FED191" w14:textId="3DA9DBF0" w:rsidR="00462B34" w:rsidRPr="001B4F53" w:rsidRDefault="00462B34" w:rsidP="00462B34">
            <w:r w:rsidRPr="00FA4715">
              <w:rPr>
                <w:sz w:val="22"/>
              </w:rPr>
              <w:t>Heeft uw bedrijf een procedure</w:t>
            </w:r>
            <w:r>
              <w:rPr>
                <w:sz w:val="22"/>
              </w:rPr>
              <w:t xml:space="preserve"> hoe te handelen bij breuk</w:t>
            </w:r>
            <w:r w:rsidR="00825F10">
              <w:rPr>
                <w:sz w:val="22"/>
              </w:rPr>
              <w:t xml:space="preserve"> van glas</w:t>
            </w:r>
            <w:r w:rsidR="00444BB0">
              <w:rPr>
                <w:sz w:val="22"/>
              </w:rPr>
              <w:t>- en breekbare materialen</w:t>
            </w:r>
            <w:r w:rsidRPr="00FA4715">
              <w:rPr>
                <w:sz w:val="22"/>
              </w:rPr>
              <w:t>?</w:t>
            </w:r>
          </w:p>
        </w:tc>
        <w:tc>
          <w:tcPr>
            <w:tcW w:w="1986" w:type="dxa"/>
            <w:gridSpan w:val="3"/>
            <w:vAlign w:val="center"/>
          </w:tcPr>
          <w:p w14:paraId="01BA60DA" w14:textId="77777777" w:rsidR="00462B34" w:rsidRPr="00421E1F" w:rsidRDefault="00462B34" w:rsidP="00462B34">
            <w:pPr>
              <w:jc w:val="center"/>
              <w:rPr>
                <w:lang w:val="en-US"/>
              </w:rPr>
            </w:pPr>
            <w:r w:rsidRPr="00FA4715">
              <w:rPr>
                <w:sz w:val="22"/>
              </w:rPr>
              <w:t xml:space="preserve">Ja </w:t>
            </w:r>
            <w:r w:rsidRPr="00F11AD5">
              <w:rPr>
                <w:strike/>
                <w:sz w:val="22"/>
              </w:rPr>
              <w:t>/ Nee</w:t>
            </w:r>
          </w:p>
        </w:tc>
      </w:tr>
      <w:tr w:rsidR="00B62A04" w:rsidRPr="00FA4715" w14:paraId="1F82EF92" w14:textId="77777777" w:rsidTr="00444BB0">
        <w:trPr>
          <w:trHeight w:val="340"/>
        </w:trPr>
        <w:tc>
          <w:tcPr>
            <w:tcW w:w="10318" w:type="dxa"/>
            <w:gridSpan w:val="6"/>
            <w:vAlign w:val="center"/>
          </w:tcPr>
          <w:p w14:paraId="66D1F3CD" w14:textId="06C2D4E7" w:rsidR="00CE30E2" w:rsidRPr="00FA4715" w:rsidRDefault="00CE30E2" w:rsidP="00D479FF">
            <w:pPr>
              <w:tabs>
                <w:tab w:val="left" w:pos="426"/>
              </w:tabs>
              <w:rPr>
                <w:sz w:val="22"/>
              </w:rPr>
            </w:pPr>
            <w:r w:rsidRPr="00FA4715">
              <w:rPr>
                <w:sz w:val="22"/>
              </w:rPr>
              <w:t xml:space="preserve">Welke acties worden </w:t>
            </w:r>
            <w:r>
              <w:rPr>
                <w:sz w:val="22"/>
              </w:rPr>
              <w:t xml:space="preserve">er </w:t>
            </w:r>
            <w:r w:rsidRPr="00FA4715">
              <w:rPr>
                <w:sz w:val="22"/>
              </w:rPr>
              <w:t xml:space="preserve">ondernomen </w:t>
            </w:r>
            <w:r>
              <w:rPr>
                <w:sz w:val="22"/>
              </w:rPr>
              <w:t>bij breuk</w:t>
            </w:r>
            <w:r w:rsidRPr="00FA4715">
              <w:rPr>
                <w:sz w:val="22"/>
              </w:rPr>
              <w:t>? Graag kort omschrijven. Als u naar een procedure verwijst voeg deze dan toe.</w:t>
            </w:r>
          </w:p>
        </w:tc>
      </w:tr>
      <w:tr w:rsidR="00CE30E2" w:rsidRPr="00FA4715" w14:paraId="6BF96482" w14:textId="77777777" w:rsidTr="00D479FF">
        <w:trPr>
          <w:gridAfter w:val="1"/>
          <w:wAfter w:w="12" w:type="dxa"/>
          <w:trHeight w:val="397"/>
        </w:trPr>
        <w:tc>
          <w:tcPr>
            <w:tcW w:w="10306" w:type="dxa"/>
            <w:gridSpan w:val="5"/>
            <w:shd w:val="clear" w:color="auto" w:fill="CCFFFF"/>
            <w:vAlign w:val="center"/>
          </w:tcPr>
          <w:p w14:paraId="45EE8F39" w14:textId="200E444D" w:rsidR="00CE30E2" w:rsidRPr="00FA4715" w:rsidRDefault="00CF1378" w:rsidP="00CF1378">
            <w:pPr>
              <w:tabs>
                <w:tab w:val="left" w:pos="426"/>
              </w:tabs>
              <w:rPr>
                <w:sz w:val="22"/>
              </w:rPr>
            </w:pPr>
            <w:r w:rsidRPr="00CF1378">
              <w:rPr>
                <w:sz w:val="22"/>
              </w:rPr>
              <w:t xml:space="preserve">Er worden corrigerende maatregelen genomen bij afwijkingen in producten of processen. Deze omvatten het blokkeren van niet-conforme producten, het analyseren van de oorzaak, het implementeren van corrigerende maatregelen en het controleren van de effectiviteit ervan. </w:t>
            </w:r>
          </w:p>
        </w:tc>
      </w:tr>
      <w:tr w:rsidR="005E2F6E" w:rsidRPr="00B63396" w14:paraId="48472305" w14:textId="77777777" w:rsidTr="00D479FF">
        <w:trPr>
          <w:trHeight w:val="340"/>
        </w:trPr>
        <w:tc>
          <w:tcPr>
            <w:tcW w:w="4872" w:type="dxa"/>
            <w:vAlign w:val="center"/>
          </w:tcPr>
          <w:p w14:paraId="3E71AEED" w14:textId="0DFD784C" w:rsidR="005E2F6E" w:rsidRDefault="005E2F6E" w:rsidP="007C1F9F">
            <w:pPr>
              <w:rPr>
                <w:b/>
                <w:bCs/>
                <w:sz w:val="22"/>
                <w:lang w:val="en-US"/>
              </w:rPr>
            </w:pPr>
            <w:r w:rsidRPr="006D5EBE">
              <w:rPr>
                <w:sz w:val="22"/>
                <w:lang w:val="en-US"/>
              </w:rPr>
              <w:t>Metaaldetector</w:t>
            </w:r>
            <w:r w:rsidRPr="000736FF">
              <w:rPr>
                <w:sz w:val="22"/>
                <w:lang w:val="en-US"/>
              </w:rPr>
              <w:t xml:space="preserve"> (ferro, non ferro, RVS) controle:</w:t>
            </w:r>
          </w:p>
        </w:tc>
        <w:tc>
          <w:tcPr>
            <w:tcW w:w="1814" w:type="dxa"/>
            <w:vAlign w:val="center"/>
          </w:tcPr>
          <w:p w14:paraId="2A509B5B" w14:textId="0E77FE7F" w:rsidR="005E2F6E" w:rsidRDefault="00DC705C" w:rsidP="007C1F9F">
            <w:pPr>
              <w:rPr>
                <w:b/>
                <w:bCs/>
                <w:sz w:val="22"/>
                <w:lang w:val="en-US"/>
              </w:rPr>
            </w:pPr>
            <w:sdt>
              <w:sdtPr>
                <w:rPr>
                  <w:sz w:val="22"/>
                </w:rPr>
                <w:id w:val="13019663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3F23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 w:rsidR="005E2F6E" w:rsidRPr="000736FF">
              <w:rPr>
                <w:sz w:val="22"/>
              </w:rPr>
              <w:t xml:space="preserve"> elke lijn</w:t>
            </w:r>
          </w:p>
        </w:tc>
        <w:tc>
          <w:tcPr>
            <w:tcW w:w="1816" w:type="dxa"/>
            <w:gridSpan w:val="2"/>
            <w:vAlign w:val="center"/>
          </w:tcPr>
          <w:p w14:paraId="7164C30E" w14:textId="69179453" w:rsidR="005E2F6E" w:rsidRDefault="00DC705C" w:rsidP="007C1F9F">
            <w:pPr>
              <w:rPr>
                <w:b/>
                <w:bCs/>
                <w:sz w:val="22"/>
                <w:lang w:val="en-US"/>
              </w:rPr>
            </w:pPr>
            <w:sdt>
              <w:sdtPr>
                <w:rPr>
                  <w:sz w:val="22"/>
                </w:rPr>
                <w:id w:val="57446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3F23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 w:rsidR="005E2F6E" w:rsidRPr="000736FF">
              <w:rPr>
                <w:sz w:val="22"/>
              </w:rPr>
              <w:t xml:space="preserve"> specifieke lijnen</w:t>
            </w:r>
          </w:p>
        </w:tc>
        <w:tc>
          <w:tcPr>
            <w:tcW w:w="1816" w:type="dxa"/>
            <w:gridSpan w:val="2"/>
            <w:vAlign w:val="center"/>
          </w:tcPr>
          <w:p w14:paraId="06A6CE5B" w14:textId="2CA027C9" w:rsidR="005E2F6E" w:rsidRDefault="00DC705C" w:rsidP="007C1F9F">
            <w:pPr>
              <w:rPr>
                <w:b/>
                <w:bCs/>
                <w:sz w:val="22"/>
                <w:lang w:val="en-US"/>
              </w:rPr>
            </w:pPr>
            <w:sdt>
              <w:sdtPr>
                <w:rPr>
                  <w:sz w:val="22"/>
                </w:rPr>
                <w:id w:val="136301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2F6E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5E2F6E" w:rsidRPr="000736FF">
              <w:rPr>
                <w:sz w:val="22"/>
              </w:rPr>
              <w:t xml:space="preserve"> Geen</w:t>
            </w:r>
          </w:p>
        </w:tc>
      </w:tr>
      <w:tr w:rsidR="007C1F9F" w:rsidRPr="00B63396" w14:paraId="6D2AFABE" w14:textId="77777777" w:rsidTr="00D479FF">
        <w:trPr>
          <w:trHeight w:val="340"/>
        </w:trPr>
        <w:tc>
          <w:tcPr>
            <w:tcW w:w="4872" w:type="dxa"/>
            <w:vAlign w:val="center"/>
          </w:tcPr>
          <w:p w14:paraId="091ACDE9" w14:textId="32C66F48" w:rsidR="007C1F9F" w:rsidRPr="002523B5" w:rsidRDefault="007C1F9F" w:rsidP="007C1F9F">
            <w:pPr>
              <w:rPr>
                <w:b/>
                <w:bCs/>
                <w:sz w:val="22"/>
              </w:rPr>
            </w:pPr>
            <w:r w:rsidRPr="002523B5">
              <w:rPr>
                <w:sz w:val="22"/>
              </w:rPr>
              <w:t>Metaaldetectie testgrootte (mm):</w:t>
            </w:r>
          </w:p>
        </w:tc>
        <w:tc>
          <w:tcPr>
            <w:tcW w:w="1814" w:type="dxa"/>
            <w:vAlign w:val="center"/>
          </w:tcPr>
          <w:p w14:paraId="645A1E50" w14:textId="562EF092" w:rsidR="007C1F9F" w:rsidRDefault="007C1F9F" w:rsidP="007C1F9F">
            <w:pPr>
              <w:rPr>
                <w:b/>
                <w:bCs/>
                <w:sz w:val="22"/>
                <w:lang w:val="en-US"/>
              </w:rPr>
            </w:pPr>
            <w:r w:rsidRPr="000736FF">
              <w:rPr>
                <w:sz w:val="22"/>
                <w:lang w:val="en-US"/>
              </w:rPr>
              <w:t>Ferro:</w:t>
            </w:r>
            <w:r w:rsidR="000E3F23">
              <w:rPr>
                <w:sz w:val="22"/>
                <w:lang w:val="en-US"/>
              </w:rPr>
              <w:t xml:space="preserve"> 2,0</w:t>
            </w:r>
          </w:p>
        </w:tc>
        <w:tc>
          <w:tcPr>
            <w:tcW w:w="1816" w:type="dxa"/>
            <w:gridSpan w:val="2"/>
            <w:vAlign w:val="center"/>
          </w:tcPr>
          <w:p w14:paraId="7049C584" w14:textId="54DBB24A" w:rsidR="007C1F9F" w:rsidRDefault="007C1F9F" w:rsidP="007C1F9F">
            <w:pPr>
              <w:rPr>
                <w:b/>
                <w:bCs/>
                <w:sz w:val="22"/>
                <w:lang w:val="en-US"/>
              </w:rPr>
            </w:pPr>
            <w:r w:rsidRPr="000736FF">
              <w:rPr>
                <w:sz w:val="22"/>
                <w:lang w:val="en-US"/>
              </w:rPr>
              <w:t>Non ferro:</w:t>
            </w:r>
            <w:r w:rsidR="000E3F23">
              <w:rPr>
                <w:sz w:val="22"/>
                <w:lang w:val="en-US"/>
              </w:rPr>
              <w:t xml:space="preserve"> 2,5</w:t>
            </w:r>
          </w:p>
        </w:tc>
        <w:tc>
          <w:tcPr>
            <w:tcW w:w="1816" w:type="dxa"/>
            <w:gridSpan w:val="2"/>
            <w:vAlign w:val="center"/>
          </w:tcPr>
          <w:p w14:paraId="592B4CB7" w14:textId="40CC2B4C" w:rsidR="007C1F9F" w:rsidRDefault="007C1F9F" w:rsidP="007C1F9F">
            <w:pPr>
              <w:rPr>
                <w:b/>
                <w:bCs/>
                <w:sz w:val="22"/>
                <w:lang w:val="en-US"/>
              </w:rPr>
            </w:pPr>
            <w:r w:rsidRPr="000736FF">
              <w:rPr>
                <w:sz w:val="22"/>
                <w:lang w:val="en-US"/>
              </w:rPr>
              <w:t>RVS:</w:t>
            </w:r>
            <w:r w:rsidR="000E3F23">
              <w:rPr>
                <w:sz w:val="22"/>
                <w:lang w:val="en-US"/>
              </w:rPr>
              <w:t xml:space="preserve"> 3,0</w:t>
            </w:r>
          </w:p>
        </w:tc>
      </w:tr>
      <w:tr w:rsidR="00ED6A8D" w:rsidRPr="00B63396" w14:paraId="5F0F64BC" w14:textId="77777777" w:rsidTr="00D479FF">
        <w:trPr>
          <w:trHeight w:val="340"/>
        </w:trPr>
        <w:tc>
          <w:tcPr>
            <w:tcW w:w="4872" w:type="dxa"/>
          </w:tcPr>
          <w:p w14:paraId="78E17FB6" w14:textId="457C9FF2" w:rsidR="00ED6A8D" w:rsidRPr="00BF2621" w:rsidRDefault="009E6E9A" w:rsidP="003D1790">
            <w:pPr>
              <w:rPr>
                <w:b/>
                <w:bCs/>
                <w:sz w:val="22"/>
              </w:rPr>
            </w:pPr>
            <w:r w:rsidRPr="00BF2621">
              <w:rPr>
                <w:sz w:val="22"/>
              </w:rPr>
              <w:t>X-ray (r</w:t>
            </w:r>
            <w:r w:rsidR="00BF2621">
              <w:rPr>
                <w:sz w:val="22"/>
              </w:rPr>
              <w:t>ö</w:t>
            </w:r>
            <w:r w:rsidRPr="00BF2621">
              <w:rPr>
                <w:sz w:val="22"/>
              </w:rPr>
              <w:t>ntgenapparatuur</w:t>
            </w:r>
            <w:r w:rsidR="00FA7DF0" w:rsidRPr="00BF2621">
              <w:rPr>
                <w:sz w:val="22"/>
              </w:rPr>
              <w:t>)</w:t>
            </w:r>
            <w:r w:rsidR="00ED6A8D" w:rsidRPr="00BF2621">
              <w:rPr>
                <w:sz w:val="22"/>
              </w:rPr>
              <w:t xml:space="preserve"> controle:</w:t>
            </w:r>
          </w:p>
        </w:tc>
        <w:tc>
          <w:tcPr>
            <w:tcW w:w="1814" w:type="dxa"/>
          </w:tcPr>
          <w:p w14:paraId="7DED5DC7" w14:textId="77777777" w:rsidR="00ED6A8D" w:rsidRDefault="00DC705C" w:rsidP="003D1790">
            <w:pPr>
              <w:rPr>
                <w:b/>
                <w:bCs/>
                <w:sz w:val="22"/>
                <w:lang w:val="en-US"/>
              </w:rPr>
            </w:pPr>
            <w:sdt>
              <w:sdtPr>
                <w:rPr>
                  <w:sz w:val="22"/>
                </w:rPr>
                <w:id w:val="1177000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6A8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ED6A8D" w:rsidRPr="000736FF">
              <w:rPr>
                <w:sz w:val="22"/>
              </w:rPr>
              <w:t xml:space="preserve"> elke lijn</w:t>
            </w:r>
          </w:p>
        </w:tc>
        <w:tc>
          <w:tcPr>
            <w:tcW w:w="1816" w:type="dxa"/>
            <w:gridSpan w:val="2"/>
          </w:tcPr>
          <w:p w14:paraId="16339474" w14:textId="77777777" w:rsidR="00ED6A8D" w:rsidRDefault="00DC705C" w:rsidP="003D1790">
            <w:pPr>
              <w:rPr>
                <w:b/>
                <w:bCs/>
                <w:sz w:val="22"/>
                <w:lang w:val="en-US"/>
              </w:rPr>
            </w:pPr>
            <w:sdt>
              <w:sdtPr>
                <w:rPr>
                  <w:sz w:val="22"/>
                </w:rPr>
                <w:id w:val="-613741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6A8D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ED6A8D" w:rsidRPr="000736FF">
              <w:rPr>
                <w:sz w:val="22"/>
              </w:rPr>
              <w:t xml:space="preserve"> specifieke lijnen</w:t>
            </w:r>
          </w:p>
        </w:tc>
        <w:tc>
          <w:tcPr>
            <w:tcW w:w="1816" w:type="dxa"/>
            <w:gridSpan w:val="2"/>
          </w:tcPr>
          <w:p w14:paraId="53D2F50A" w14:textId="3CCA9C2A" w:rsidR="00ED6A8D" w:rsidRDefault="00DC705C" w:rsidP="003D1790">
            <w:pPr>
              <w:rPr>
                <w:b/>
                <w:bCs/>
                <w:sz w:val="22"/>
                <w:lang w:val="en-US"/>
              </w:rPr>
            </w:pPr>
            <w:sdt>
              <w:sdtPr>
                <w:rPr>
                  <w:sz w:val="22"/>
                </w:rPr>
                <w:id w:val="-6161359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3F23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 w:rsidR="00ED6A8D" w:rsidRPr="000736FF">
              <w:rPr>
                <w:sz w:val="22"/>
              </w:rPr>
              <w:t xml:space="preserve"> Geen</w:t>
            </w:r>
          </w:p>
        </w:tc>
      </w:tr>
      <w:tr w:rsidR="006E6DCF" w:rsidRPr="00B63396" w14:paraId="778834FC" w14:textId="77777777" w:rsidTr="00D479FF">
        <w:trPr>
          <w:trHeight w:val="340"/>
        </w:trPr>
        <w:tc>
          <w:tcPr>
            <w:tcW w:w="10318" w:type="dxa"/>
            <w:gridSpan w:val="6"/>
            <w:vAlign w:val="center"/>
          </w:tcPr>
          <w:p w14:paraId="58FCDBC7" w14:textId="5D610EF5" w:rsidR="006E6DCF" w:rsidRPr="006E6DCF" w:rsidRDefault="006E6DCF" w:rsidP="006E6DCF">
            <w:pPr>
              <w:rPr>
                <w:b/>
                <w:bCs/>
                <w:sz w:val="22"/>
              </w:rPr>
            </w:pPr>
            <w:r w:rsidRPr="006E6DCF">
              <w:rPr>
                <w:sz w:val="22"/>
              </w:rPr>
              <w:t xml:space="preserve">Indien </w:t>
            </w:r>
            <w:r w:rsidR="002C7CEA">
              <w:rPr>
                <w:sz w:val="22"/>
              </w:rPr>
              <w:t>X-ray wordt</w:t>
            </w:r>
            <w:r w:rsidRPr="006E6DCF">
              <w:rPr>
                <w:sz w:val="22"/>
              </w:rPr>
              <w:t xml:space="preserve"> </w:t>
            </w:r>
            <w:r w:rsidR="00F862A8">
              <w:rPr>
                <w:sz w:val="22"/>
              </w:rPr>
              <w:t>toegepast</w:t>
            </w:r>
            <w:r w:rsidRPr="006E6DCF">
              <w:rPr>
                <w:sz w:val="22"/>
              </w:rPr>
              <w:t>, welke t</w:t>
            </w:r>
            <w:r>
              <w:rPr>
                <w:sz w:val="22"/>
              </w:rPr>
              <w:t xml:space="preserve">eststukken worden </w:t>
            </w:r>
            <w:r w:rsidR="004A603D">
              <w:rPr>
                <w:sz w:val="22"/>
              </w:rPr>
              <w:t xml:space="preserve">er </w:t>
            </w:r>
            <w:r w:rsidR="00597CF0">
              <w:rPr>
                <w:sz w:val="22"/>
              </w:rPr>
              <w:t xml:space="preserve">dan </w:t>
            </w:r>
            <w:r>
              <w:rPr>
                <w:sz w:val="22"/>
              </w:rPr>
              <w:t>gebruikt</w:t>
            </w:r>
            <w:r w:rsidR="00597CF0">
              <w:rPr>
                <w:sz w:val="22"/>
              </w:rPr>
              <w:t>?</w:t>
            </w:r>
          </w:p>
        </w:tc>
      </w:tr>
      <w:tr w:rsidR="005E2F6E" w:rsidRPr="007F1FDE" w14:paraId="586B58AC" w14:textId="77777777" w:rsidTr="00D479FF">
        <w:trPr>
          <w:gridAfter w:val="1"/>
          <w:wAfter w:w="12" w:type="dxa"/>
          <w:trHeight w:val="397"/>
        </w:trPr>
        <w:tc>
          <w:tcPr>
            <w:tcW w:w="10306" w:type="dxa"/>
            <w:gridSpan w:val="5"/>
            <w:shd w:val="clear" w:color="auto" w:fill="CCFFFF"/>
            <w:vAlign w:val="center"/>
          </w:tcPr>
          <w:p w14:paraId="53E02153" w14:textId="77777777" w:rsidR="005E2F6E" w:rsidRPr="007F1FDE" w:rsidRDefault="005E2F6E" w:rsidP="005E2F6E">
            <w:pPr>
              <w:rPr>
                <w:sz w:val="22"/>
              </w:rPr>
            </w:pPr>
          </w:p>
        </w:tc>
      </w:tr>
      <w:tr w:rsidR="00DF01DB" w:rsidRPr="00D51AD6" w14:paraId="188FD62E" w14:textId="77777777" w:rsidTr="00D479FF">
        <w:trPr>
          <w:trHeight w:val="340"/>
        </w:trPr>
        <w:tc>
          <w:tcPr>
            <w:tcW w:w="8332" w:type="dxa"/>
            <w:gridSpan w:val="3"/>
            <w:vAlign w:val="center"/>
          </w:tcPr>
          <w:p w14:paraId="4D07CAB0" w14:textId="348DC420" w:rsidR="00DF01DB" w:rsidRPr="00D51AD6" w:rsidRDefault="00DF01DB" w:rsidP="00DF01DB">
            <w:pPr>
              <w:pStyle w:val="Kop2"/>
              <w:rPr>
                <w:b w:val="0"/>
                <w:bCs/>
                <w:sz w:val="22"/>
                <w:szCs w:val="22"/>
                <w:lang w:val="nl-NL"/>
              </w:rPr>
            </w:pPr>
            <w:r w:rsidRPr="00D51AD6">
              <w:rPr>
                <w:b w:val="0"/>
                <w:bCs/>
                <w:sz w:val="22"/>
                <w:szCs w:val="22"/>
                <w:lang w:val="nl-NL"/>
              </w:rPr>
              <w:t>Zeven / filters</w:t>
            </w:r>
            <w:r>
              <w:rPr>
                <w:b w:val="0"/>
                <w:bCs/>
                <w:sz w:val="22"/>
                <w:szCs w:val="22"/>
                <w:lang w:val="nl-NL"/>
              </w:rPr>
              <w:t xml:space="preserve"> aanwezig</w:t>
            </w:r>
            <w:r w:rsidRPr="00D51AD6">
              <w:rPr>
                <w:b w:val="0"/>
                <w:bCs/>
                <w:sz w:val="22"/>
                <w:szCs w:val="22"/>
                <w:lang w:val="nl-NL"/>
              </w:rPr>
              <w:t>?</w:t>
            </w:r>
          </w:p>
        </w:tc>
        <w:tc>
          <w:tcPr>
            <w:tcW w:w="1986" w:type="dxa"/>
            <w:gridSpan w:val="3"/>
            <w:vAlign w:val="center"/>
          </w:tcPr>
          <w:p w14:paraId="3F4D6E5E" w14:textId="5C94D706" w:rsidR="00DF01DB" w:rsidRPr="00D51AD6" w:rsidRDefault="00DF01DB" w:rsidP="00DF01DB">
            <w:pPr>
              <w:rPr>
                <w:bCs/>
                <w:sz w:val="22"/>
                <w:lang w:val="en-US"/>
              </w:rPr>
            </w:pPr>
            <w:r w:rsidRPr="00FA4715">
              <w:rPr>
                <w:sz w:val="22"/>
              </w:rPr>
              <w:t xml:space="preserve">Ja </w:t>
            </w:r>
            <w:r w:rsidRPr="000E3F23">
              <w:rPr>
                <w:strike/>
                <w:sz w:val="22"/>
              </w:rPr>
              <w:t>/ Nee</w:t>
            </w:r>
          </w:p>
        </w:tc>
      </w:tr>
      <w:tr w:rsidR="00250785" w:rsidRPr="00B63396" w14:paraId="0E1F0E90" w14:textId="77777777" w:rsidTr="00D479FF">
        <w:trPr>
          <w:trHeight w:val="340"/>
        </w:trPr>
        <w:tc>
          <w:tcPr>
            <w:tcW w:w="10318" w:type="dxa"/>
            <w:gridSpan w:val="6"/>
            <w:vAlign w:val="center"/>
          </w:tcPr>
          <w:p w14:paraId="41DB1E1D" w14:textId="3BED9B0C" w:rsidR="00250785" w:rsidRPr="006E6DCF" w:rsidRDefault="00250785" w:rsidP="006E4116">
            <w:pPr>
              <w:rPr>
                <w:b/>
                <w:bCs/>
                <w:sz w:val="22"/>
              </w:rPr>
            </w:pPr>
            <w:r>
              <w:rPr>
                <w:sz w:val="22"/>
              </w:rPr>
              <w:t xml:space="preserve">Indien ja, </w:t>
            </w:r>
            <w:r w:rsidR="006E4116">
              <w:rPr>
                <w:sz w:val="22"/>
              </w:rPr>
              <w:t>omschrijf op welk plek aanwezig en de maaswijdte die gebruikt wordt</w:t>
            </w:r>
          </w:p>
        </w:tc>
      </w:tr>
      <w:tr w:rsidR="00250785" w:rsidRPr="007F1FDE" w14:paraId="02D56093" w14:textId="77777777" w:rsidTr="00D479FF">
        <w:trPr>
          <w:trHeight w:val="397"/>
        </w:trPr>
        <w:tc>
          <w:tcPr>
            <w:tcW w:w="10318" w:type="dxa"/>
            <w:gridSpan w:val="6"/>
            <w:shd w:val="clear" w:color="auto" w:fill="CCFFFF"/>
            <w:vAlign w:val="center"/>
          </w:tcPr>
          <w:p w14:paraId="587E5D7D" w14:textId="47C91CBB" w:rsidR="00250785" w:rsidRPr="007F1FDE" w:rsidRDefault="000E3F23" w:rsidP="006E4116">
            <w:pPr>
              <w:rPr>
                <w:sz w:val="22"/>
              </w:rPr>
            </w:pPr>
            <w:r>
              <w:rPr>
                <w:sz w:val="22"/>
              </w:rPr>
              <w:t>De zeef wordt slechts gebruikt bij vloeibare aroma productie, de maaswijdte van de zeef is 1,0 mm.</w:t>
            </w:r>
          </w:p>
        </w:tc>
      </w:tr>
      <w:tr w:rsidR="00D479FF" w:rsidRPr="00FA4715" w14:paraId="333C7E3C" w14:textId="77777777" w:rsidTr="006A1D58">
        <w:trPr>
          <w:trHeight w:val="340"/>
        </w:trPr>
        <w:tc>
          <w:tcPr>
            <w:tcW w:w="10318" w:type="dxa"/>
            <w:gridSpan w:val="6"/>
            <w:vAlign w:val="center"/>
          </w:tcPr>
          <w:p w14:paraId="53E92BA7" w14:textId="52DA00C9" w:rsidR="00D479FF" w:rsidRPr="00FA4715" w:rsidRDefault="006A1D58" w:rsidP="006A1D58">
            <w:pPr>
              <w:tabs>
                <w:tab w:val="left" w:pos="426"/>
              </w:tabs>
              <w:rPr>
                <w:sz w:val="22"/>
              </w:rPr>
            </w:pPr>
            <w:r w:rsidRPr="006A1D58">
              <w:rPr>
                <w:sz w:val="22"/>
              </w:rPr>
              <w:t>Als uw bedrijf nog een andere methode gebruikt, dan graag kort omschrijven. Als u naar een procedure verwijst voeg deze dan toe</w:t>
            </w:r>
          </w:p>
        </w:tc>
      </w:tr>
      <w:tr w:rsidR="00D479FF" w:rsidRPr="00FA4715" w14:paraId="13C89BCE" w14:textId="77777777" w:rsidTr="006A1D58">
        <w:trPr>
          <w:trHeight w:val="397"/>
        </w:trPr>
        <w:tc>
          <w:tcPr>
            <w:tcW w:w="10318" w:type="dxa"/>
            <w:gridSpan w:val="6"/>
            <w:shd w:val="clear" w:color="auto" w:fill="CCFFFF"/>
            <w:vAlign w:val="center"/>
          </w:tcPr>
          <w:p w14:paraId="32C39219" w14:textId="77777777" w:rsidR="00D479FF" w:rsidRPr="00FA4715" w:rsidRDefault="00D479FF" w:rsidP="006A1D58">
            <w:pPr>
              <w:tabs>
                <w:tab w:val="left" w:pos="426"/>
              </w:tabs>
              <w:rPr>
                <w:sz w:val="22"/>
              </w:rPr>
            </w:pPr>
          </w:p>
        </w:tc>
      </w:tr>
    </w:tbl>
    <w:p w14:paraId="74A4136C" w14:textId="3487B751" w:rsidR="00F2093A" w:rsidRDefault="00F2093A" w:rsidP="008C48C9">
      <w:pPr>
        <w:rPr>
          <w:sz w:val="22"/>
        </w:rPr>
      </w:pPr>
    </w:p>
    <w:tbl>
      <w:tblPr>
        <w:tblW w:w="492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0"/>
        <w:gridCol w:w="2549"/>
        <w:gridCol w:w="5273"/>
      </w:tblGrid>
      <w:tr w:rsidR="0092548B" w:rsidRPr="003E13AE" w14:paraId="7FDD21E3" w14:textId="77777777" w:rsidTr="003E13AE">
        <w:trPr>
          <w:cantSplit/>
          <w:trHeight w:val="300"/>
          <w:jc w:val="center"/>
        </w:trPr>
        <w:tc>
          <w:tcPr>
            <w:tcW w:w="4998" w:type="pct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FDE23E" w14:textId="26F817DA" w:rsidR="0092548B" w:rsidRPr="003E13AE" w:rsidRDefault="008A7C75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bookmarkStart w:id="6" w:name="_Hlk115442941"/>
            <w:r>
              <w:rPr>
                <w:rFonts w:ascii="Arial Narrow" w:hAnsi="Arial Narrow"/>
                <w:b/>
                <w:bCs/>
              </w:rPr>
              <w:t xml:space="preserve">Borging </w:t>
            </w:r>
            <w:r w:rsidR="00D83C05">
              <w:rPr>
                <w:rFonts w:ascii="Arial Narrow" w:hAnsi="Arial Narrow"/>
                <w:b/>
                <w:bCs/>
              </w:rPr>
              <w:t>kritis</w:t>
            </w:r>
            <w:r w:rsidR="00C20A07">
              <w:rPr>
                <w:rFonts w:ascii="Arial Narrow" w:hAnsi="Arial Narrow"/>
                <w:b/>
                <w:bCs/>
              </w:rPr>
              <w:t xml:space="preserve">che </w:t>
            </w:r>
            <w:r>
              <w:rPr>
                <w:rFonts w:ascii="Arial Narrow" w:hAnsi="Arial Narrow"/>
                <w:b/>
                <w:bCs/>
              </w:rPr>
              <w:t>g</w:t>
            </w:r>
            <w:r w:rsidR="00C764B3" w:rsidRPr="003E13AE">
              <w:rPr>
                <w:rFonts w:ascii="Arial Narrow" w:hAnsi="Arial Narrow"/>
                <w:b/>
                <w:bCs/>
              </w:rPr>
              <w:t>rondstof</w:t>
            </w:r>
            <w:r w:rsidR="00C20A07">
              <w:rPr>
                <w:rFonts w:ascii="Arial Narrow" w:hAnsi="Arial Narrow"/>
                <w:b/>
                <w:bCs/>
              </w:rPr>
              <w:t>gevaren</w:t>
            </w:r>
          </w:p>
        </w:tc>
      </w:tr>
      <w:tr w:rsidR="003E13AE" w:rsidRPr="003E13AE" w14:paraId="47DF235F" w14:textId="77777777" w:rsidTr="003E13AE">
        <w:trPr>
          <w:cantSplit/>
          <w:trHeight w:val="300"/>
          <w:jc w:val="center"/>
        </w:trPr>
        <w:tc>
          <w:tcPr>
            <w:tcW w:w="1229" w:type="pct"/>
            <w:tcBorders>
              <w:right w:val="single" w:sz="4" w:space="0" w:color="auto"/>
            </w:tcBorders>
            <w:vAlign w:val="center"/>
          </w:tcPr>
          <w:p w14:paraId="6169F899" w14:textId="16F7830F" w:rsidR="0092548B" w:rsidRPr="003E13AE" w:rsidRDefault="003E13AE" w:rsidP="003E13AE">
            <w:pPr>
              <w:jc w:val="center"/>
              <w:rPr>
                <w:b/>
                <w:bCs/>
                <w:sz w:val="22"/>
              </w:rPr>
            </w:pPr>
            <w:r w:rsidRPr="003E13AE">
              <w:rPr>
                <w:b/>
                <w:bCs/>
                <w:sz w:val="22"/>
              </w:rPr>
              <w:t>Grondstof/ingrediënt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CE1C" w14:textId="3691D1CC" w:rsidR="0092548B" w:rsidRPr="003E13AE" w:rsidRDefault="00C20A07" w:rsidP="003E13AE">
            <w:pPr>
              <w:jc w:val="center"/>
              <w:rPr>
                <w:b/>
                <w:bCs/>
                <w:iCs/>
                <w:sz w:val="22"/>
              </w:rPr>
            </w:pPr>
            <w:r>
              <w:rPr>
                <w:b/>
                <w:bCs/>
                <w:iCs/>
                <w:sz w:val="22"/>
              </w:rPr>
              <w:t>Kritisch grondstofgevaar</w:t>
            </w:r>
          </w:p>
        </w:tc>
        <w:tc>
          <w:tcPr>
            <w:tcW w:w="2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E4D0F" w14:textId="68159E61" w:rsidR="0092548B" w:rsidRPr="003E13AE" w:rsidRDefault="003E13AE" w:rsidP="003E13AE">
            <w:pPr>
              <w:jc w:val="center"/>
              <w:rPr>
                <w:b/>
                <w:bCs/>
                <w:sz w:val="22"/>
              </w:rPr>
            </w:pPr>
            <w:r w:rsidRPr="003E13AE">
              <w:rPr>
                <w:b/>
                <w:bCs/>
                <w:sz w:val="22"/>
              </w:rPr>
              <w:t>Beheersmaatregel</w:t>
            </w:r>
          </w:p>
        </w:tc>
      </w:tr>
      <w:tr w:rsidR="003E13AE" w:rsidRPr="003E13AE" w14:paraId="0667F490" w14:textId="77777777" w:rsidTr="003E13AE">
        <w:trPr>
          <w:cantSplit/>
          <w:trHeight w:val="300"/>
          <w:jc w:val="center"/>
        </w:trPr>
        <w:tc>
          <w:tcPr>
            <w:tcW w:w="1229" w:type="pct"/>
            <w:tcBorders>
              <w:right w:val="single" w:sz="4" w:space="0" w:color="auto"/>
            </w:tcBorders>
            <w:vAlign w:val="center"/>
          </w:tcPr>
          <w:p w14:paraId="565CD511" w14:textId="72D8942F" w:rsidR="0092548B" w:rsidRPr="003E13AE" w:rsidRDefault="00FB621A" w:rsidP="003D1790">
            <w:pPr>
              <w:rPr>
                <w:sz w:val="22"/>
              </w:rPr>
            </w:pPr>
            <w:r>
              <w:rPr>
                <w:sz w:val="22"/>
              </w:rPr>
              <w:t>Natural Flavour Type Vanilla, Sweet</w:t>
            </w: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D546" w14:textId="6136CB69" w:rsidR="0092548B" w:rsidRPr="00FB621A" w:rsidRDefault="00FB621A" w:rsidP="003D1790">
            <w:pPr>
              <w:rPr>
                <w:iCs/>
                <w:sz w:val="22"/>
              </w:rPr>
            </w:pPr>
            <w:r>
              <w:rPr>
                <w:iCs/>
                <w:sz w:val="22"/>
              </w:rPr>
              <w:t xml:space="preserve"> Vreemde delen</w:t>
            </w:r>
          </w:p>
        </w:tc>
        <w:tc>
          <w:tcPr>
            <w:tcW w:w="2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D241" w14:textId="1BF0B290" w:rsidR="0092548B" w:rsidRPr="003E13AE" w:rsidRDefault="00FB621A" w:rsidP="003D1790">
            <w:pPr>
              <w:rPr>
                <w:sz w:val="22"/>
              </w:rPr>
            </w:pPr>
            <w:r>
              <w:rPr>
                <w:sz w:val="22"/>
              </w:rPr>
              <w:t>Zeef</w:t>
            </w:r>
          </w:p>
        </w:tc>
      </w:tr>
      <w:bookmarkEnd w:id="6"/>
      <w:tr w:rsidR="003E13AE" w:rsidRPr="003E13AE" w14:paraId="102831E7" w14:textId="77777777" w:rsidTr="003E13AE">
        <w:trPr>
          <w:cantSplit/>
          <w:trHeight w:val="300"/>
          <w:jc w:val="center"/>
        </w:trPr>
        <w:tc>
          <w:tcPr>
            <w:tcW w:w="1229" w:type="pct"/>
            <w:tcBorders>
              <w:right w:val="single" w:sz="4" w:space="0" w:color="auto"/>
            </w:tcBorders>
            <w:vAlign w:val="center"/>
          </w:tcPr>
          <w:p w14:paraId="5D1DEFFC" w14:textId="4C302535" w:rsidR="0092548B" w:rsidRPr="003E13AE" w:rsidRDefault="0092548B" w:rsidP="003D1790">
            <w:pPr>
              <w:rPr>
                <w:sz w:val="22"/>
              </w:rPr>
            </w:pP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6ED0" w14:textId="4B851980" w:rsidR="0092548B" w:rsidRPr="003E13AE" w:rsidRDefault="0092548B" w:rsidP="003D1790">
            <w:pPr>
              <w:rPr>
                <w:i/>
                <w:sz w:val="22"/>
              </w:rPr>
            </w:pPr>
          </w:p>
        </w:tc>
        <w:tc>
          <w:tcPr>
            <w:tcW w:w="2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FA5B" w14:textId="55A23982" w:rsidR="0092548B" w:rsidRPr="003E13AE" w:rsidRDefault="0092548B" w:rsidP="003D1790">
            <w:pPr>
              <w:rPr>
                <w:i/>
                <w:sz w:val="22"/>
              </w:rPr>
            </w:pPr>
          </w:p>
        </w:tc>
      </w:tr>
      <w:tr w:rsidR="003E13AE" w:rsidRPr="003E13AE" w14:paraId="29DF0B1A" w14:textId="77777777" w:rsidTr="003E13AE">
        <w:trPr>
          <w:cantSplit/>
          <w:trHeight w:val="300"/>
          <w:jc w:val="center"/>
        </w:trPr>
        <w:tc>
          <w:tcPr>
            <w:tcW w:w="1229" w:type="pct"/>
            <w:tcBorders>
              <w:right w:val="single" w:sz="4" w:space="0" w:color="auto"/>
            </w:tcBorders>
            <w:vAlign w:val="center"/>
          </w:tcPr>
          <w:p w14:paraId="710F3146" w14:textId="0012880E" w:rsidR="0092548B" w:rsidRPr="003E13AE" w:rsidRDefault="0092548B" w:rsidP="003D1790">
            <w:pPr>
              <w:rPr>
                <w:sz w:val="22"/>
              </w:rPr>
            </w:pPr>
          </w:p>
        </w:tc>
        <w:tc>
          <w:tcPr>
            <w:tcW w:w="1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37C5" w14:textId="1A09ABDA" w:rsidR="0092548B" w:rsidRPr="003E13AE" w:rsidRDefault="0092548B" w:rsidP="003D1790">
            <w:pPr>
              <w:rPr>
                <w:i/>
                <w:sz w:val="22"/>
              </w:rPr>
            </w:pPr>
          </w:p>
        </w:tc>
        <w:tc>
          <w:tcPr>
            <w:tcW w:w="2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76DE" w14:textId="77777777" w:rsidR="0092548B" w:rsidRPr="003E13AE" w:rsidRDefault="0092548B" w:rsidP="003D1790">
            <w:pPr>
              <w:rPr>
                <w:sz w:val="22"/>
              </w:rPr>
            </w:pPr>
          </w:p>
        </w:tc>
      </w:tr>
    </w:tbl>
    <w:p w14:paraId="1813C3E3" w14:textId="77777777" w:rsidR="009B2BF7" w:rsidRDefault="009B2BF7" w:rsidP="008C48C9">
      <w:pPr>
        <w:rPr>
          <w:sz w:val="22"/>
        </w:rPr>
      </w:pPr>
    </w:p>
    <w:tbl>
      <w:tblPr>
        <w:tblW w:w="492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72"/>
      </w:tblGrid>
      <w:tr w:rsidR="004A71FD" w:rsidRPr="003E13AE" w14:paraId="0B002658" w14:textId="77777777" w:rsidTr="007A49D7">
        <w:trPr>
          <w:cantSplit/>
          <w:trHeight w:val="283"/>
          <w:jc w:val="center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FE2C8F" w14:textId="0F472E23" w:rsidR="004A71FD" w:rsidRPr="003E13AE" w:rsidRDefault="004A71FD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Opmerkingen</w:t>
            </w:r>
          </w:p>
        </w:tc>
      </w:tr>
      <w:tr w:rsidR="004A71FD" w:rsidRPr="003E13AE" w14:paraId="33050FEB" w14:textId="77777777" w:rsidTr="00005753">
        <w:trPr>
          <w:cantSplit/>
          <w:trHeight w:val="397"/>
          <w:jc w:val="center"/>
        </w:trPr>
        <w:tc>
          <w:tcPr>
            <w:tcW w:w="5000" w:type="pct"/>
            <w:tcBorders>
              <w:right w:val="single" w:sz="4" w:space="0" w:color="auto"/>
            </w:tcBorders>
            <w:shd w:val="clear" w:color="auto" w:fill="CCFFFF"/>
            <w:vAlign w:val="center"/>
          </w:tcPr>
          <w:p w14:paraId="59D09C32" w14:textId="77777777" w:rsidR="004A71FD" w:rsidRPr="003E13AE" w:rsidRDefault="004A71FD" w:rsidP="003D1790">
            <w:pPr>
              <w:rPr>
                <w:sz w:val="22"/>
              </w:rPr>
            </w:pPr>
          </w:p>
        </w:tc>
      </w:tr>
    </w:tbl>
    <w:p w14:paraId="4A1D15CE" w14:textId="0190B48A" w:rsidR="00EE01EE" w:rsidRDefault="00EE01EE" w:rsidP="008C48C9">
      <w:pPr>
        <w:rPr>
          <w:sz w:val="22"/>
        </w:rPr>
      </w:pPr>
    </w:p>
    <w:p w14:paraId="6504BB42" w14:textId="386757A3" w:rsidR="004A71FD" w:rsidRDefault="00EE01EE" w:rsidP="008C48C9">
      <w:pPr>
        <w:rPr>
          <w:sz w:val="22"/>
        </w:rPr>
      </w:pPr>
      <w:r>
        <w:rPr>
          <w:sz w:val="22"/>
        </w:rPr>
        <w:br w:type="page"/>
      </w:r>
    </w:p>
    <w:tbl>
      <w:tblPr>
        <w:tblW w:w="492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8534"/>
      </w:tblGrid>
      <w:tr w:rsidR="00005753" w:rsidRPr="003E13AE" w14:paraId="0379E685" w14:textId="77777777" w:rsidTr="003D1790">
        <w:trPr>
          <w:cantSplit/>
          <w:trHeight w:val="300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E8B524" w14:textId="5582380A" w:rsidR="00005753" w:rsidRPr="003E13AE" w:rsidRDefault="00005753">
            <w:pPr>
              <w:pStyle w:val="Lijstalinea"/>
              <w:numPr>
                <w:ilvl w:val="0"/>
                <w:numId w:val="5"/>
              </w:numPr>
              <w:ind w:left="357" w:hanging="357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lastRenderedPageBreak/>
              <w:t>Leveranciersverklaring</w:t>
            </w:r>
          </w:p>
        </w:tc>
      </w:tr>
      <w:tr w:rsidR="00021536" w:rsidRPr="003E13AE" w14:paraId="22A5C274" w14:textId="77777777" w:rsidTr="00021536">
        <w:trPr>
          <w:cantSplit/>
          <w:trHeight w:val="406"/>
          <w:jc w:val="center"/>
        </w:trPr>
        <w:tc>
          <w:tcPr>
            <w:tcW w:w="5000" w:type="pct"/>
            <w:gridSpan w:val="2"/>
            <w:tcBorders>
              <w:right w:val="single" w:sz="4" w:space="0" w:color="auto"/>
            </w:tcBorders>
            <w:vAlign w:val="center"/>
          </w:tcPr>
          <w:p w14:paraId="7DDF5C1B" w14:textId="342CBA0A" w:rsidR="00EE01EE" w:rsidRPr="00EE01EE" w:rsidRDefault="00E82891" w:rsidP="00EE01EE">
            <w:pPr>
              <w:rPr>
                <w:sz w:val="22"/>
              </w:rPr>
            </w:pPr>
            <w:r>
              <w:rPr>
                <w:sz w:val="22"/>
              </w:rPr>
              <w:t>O</w:t>
            </w:r>
            <w:r w:rsidR="00EE01EE" w:rsidRPr="00EE01EE">
              <w:rPr>
                <w:sz w:val="22"/>
              </w:rPr>
              <w:t>ndertekende verklaart bij deze dat:</w:t>
            </w:r>
          </w:p>
          <w:p w14:paraId="7CDD7EAD" w14:textId="77777777" w:rsidR="00EE01EE" w:rsidRPr="00EE01EE" w:rsidRDefault="00EE01EE" w:rsidP="00EE01EE">
            <w:pPr>
              <w:rPr>
                <w:sz w:val="22"/>
              </w:rPr>
            </w:pPr>
          </w:p>
          <w:p w14:paraId="5851B140" w14:textId="77777777" w:rsidR="00EE01EE" w:rsidRPr="00EE01EE" w:rsidRDefault="00EE01EE" w:rsidP="00EE01EE">
            <w:pPr>
              <w:rPr>
                <w:sz w:val="22"/>
              </w:rPr>
            </w:pPr>
            <w:r w:rsidRPr="00EE01EE">
              <w:rPr>
                <w:sz w:val="22"/>
              </w:rPr>
              <w:t>Hij/zij dit document (met in acht neming van de op het moment van invullen beschikbare kennis) volledig naar waarheid heeft ingevuld.</w:t>
            </w:r>
          </w:p>
          <w:p w14:paraId="5109CE93" w14:textId="77777777" w:rsidR="00EE01EE" w:rsidRPr="00EE01EE" w:rsidRDefault="00EE01EE" w:rsidP="00EE01EE">
            <w:pPr>
              <w:rPr>
                <w:sz w:val="22"/>
              </w:rPr>
            </w:pPr>
          </w:p>
          <w:p w14:paraId="768D37E2" w14:textId="6EAF1FC0" w:rsidR="00021536" w:rsidRPr="003E13AE" w:rsidRDefault="00EE01EE" w:rsidP="00EE01EE">
            <w:pPr>
              <w:rPr>
                <w:sz w:val="22"/>
              </w:rPr>
            </w:pPr>
            <w:r w:rsidRPr="00EE01EE">
              <w:rPr>
                <w:sz w:val="22"/>
              </w:rPr>
              <w:t xml:space="preserve">Hij/zij </w:t>
            </w:r>
            <w:r w:rsidR="00991BCF" w:rsidRPr="00991BCF">
              <w:rPr>
                <w:szCs w:val="24"/>
              </w:rPr>
              <w:t>Van der Westen Organic Family Bakery</w:t>
            </w:r>
            <w:r w:rsidR="00991BCF">
              <w:rPr>
                <w:b/>
                <w:bCs/>
                <w:i/>
                <w:iCs/>
                <w:szCs w:val="24"/>
              </w:rPr>
              <w:t xml:space="preserve"> </w:t>
            </w:r>
            <w:r w:rsidRPr="00EE01EE">
              <w:rPr>
                <w:sz w:val="22"/>
              </w:rPr>
              <w:t>z.s.m. zal informeren over wijzigingen waarvan redelijkerwijs kan worden verwacht dat die belangrijk zijn voor de productveiligheid of kwaliteit van de geleverde grondstoffen/producten. Denk aan samenstelling, certificeringsstatus, herkomstgegevens, etc..</w:t>
            </w:r>
          </w:p>
        </w:tc>
      </w:tr>
      <w:tr w:rsidR="008E5D5A" w:rsidRPr="003E13AE" w14:paraId="3FAD8BF6" w14:textId="77777777" w:rsidTr="00D40052">
        <w:trPr>
          <w:cantSplit/>
          <w:trHeight w:val="283"/>
          <w:jc w:val="center"/>
        </w:trPr>
        <w:tc>
          <w:tcPr>
            <w:tcW w:w="886" w:type="pct"/>
            <w:tcBorders>
              <w:right w:val="single" w:sz="4" w:space="0" w:color="auto"/>
            </w:tcBorders>
            <w:vAlign w:val="center"/>
          </w:tcPr>
          <w:p w14:paraId="10EE576E" w14:textId="7293B57A" w:rsidR="008E5D5A" w:rsidRPr="003E13AE" w:rsidRDefault="00EE01EE" w:rsidP="003D1790">
            <w:pPr>
              <w:rPr>
                <w:sz w:val="22"/>
              </w:rPr>
            </w:pPr>
            <w:r>
              <w:rPr>
                <w:sz w:val="22"/>
              </w:rPr>
              <w:t>Datum</w:t>
            </w:r>
          </w:p>
        </w:tc>
        <w:tc>
          <w:tcPr>
            <w:tcW w:w="4114" w:type="pct"/>
            <w:tcBorders>
              <w:right w:val="single" w:sz="4" w:space="0" w:color="auto"/>
            </w:tcBorders>
            <w:shd w:val="clear" w:color="auto" w:fill="CCFFFF"/>
            <w:vAlign w:val="center"/>
          </w:tcPr>
          <w:p w14:paraId="26DE77FA" w14:textId="7F482C30" w:rsidR="008E5D5A" w:rsidRPr="003E13AE" w:rsidRDefault="00B31A01" w:rsidP="003D1790">
            <w:pPr>
              <w:rPr>
                <w:sz w:val="22"/>
              </w:rPr>
            </w:pPr>
            <w:r>
              <w:rPr>
                <w:sz w:val="22"/>
              </w:rPr>
              <w:t>02-02-2026</w:t>
            </w:r>
          </w:p>
        </w:tc>
      </w:tr>
      <w:tr w:rsidR="008E5D5A" w:rsidRPr="003E13AE" w14:paraId="2E63A121" w14:textId="77777777" w:rsidTr="00D40052">
        <w:trPr>
          <w:cantSplit/>
          <w:trHeight w:val="283"/>
          <w:jc w:val="center"/>
        </w:trPr>
        <w:tc>
          <w:tcPr>
            <w:tcW w:w="886" w:type="pct"/>
            <w:tcBorders>
              <w:right w:val="single" w:sz="4" w:space="0" w:color="auto"/>
            </w:tcBorders>
            <w:vAlign w:val="center"/>
          </w:tcPr>
          <w:p w14:paraId="1E2E967F" w14:textId="36A4275E" w:rsidR="008E5D5A" w:rsidRPr="003E13AE" w:rsidRDefault="00EE01EE" w:rsidP="003D1790">
            <w:pPr>
              <w:rPr>
                <w:sz w:val="22"/>
              </w:rPr>
            </w:pPr>
            <w:r>
              <w:rPr>
                <w:sz w:val="22"/>
              </w:rPr>
              <w:t>Naam</w:t>
            </w:r>
          </w:p>
        </w:tc>
        <w:tc>
          <w:tcPr>
            <w:tcW w:w="4114" w:type="pct"/>
            <w:tcBorders>
              <w:right w:val="single" w:sz="4" w:space="0" w:color="auto"/>
            </w:tcBorders>
            <w:shd w:val="clear" w:color="auto" w:fill="CCFFFF"/>
            <w:vAlign w:val="center"/>
          </w:tcPr>
          <w:p w14:paraId="7FDF238C" w14:textId="632484A3" w:rsidR="008E5D5A" w:rsidRPr="003E13AE" w:rsidRDefault="00B31A01" w:rsidP="003D1790">
            <w:pPr>
              <w:rPr>
                <w:sz w:val="22"/>
              </w:rPr>
            </w:pPr>
            <w:r>
              <w:rPr>
                <w:sz w:val="22"/>
              </w:rPr>
              <w:t>Annefleur Wijmans</w:t>
            </w:r>
          </w:p>
        </w:tc>
      </w:tr>
      <w:tr w:rsidR="008E5D5A" w:rsidRPr="003E13AE" w14:paraId="2C5A9005" w14:textId="77777777" w:rsidTr="00D40052">
        <w:trPr>
          <w:cantSplit/>
          <w:trHeight w:val="283"/>
          <w:jc w:val="center"/>
        </w:trPr>
        <w:tc>
          <w:tcPr>
            <w:tcW w:w="886" w:type="pct"/>
            <w:tcBorders>
              <w:right w:val="single" w:sz="4" w:space="0" w:color="auto"/>
            </w:tcBorders>
            <w:vAlign w:val="center"/>
          </w:tcPr>
          <w:p w14:paraId="39A93060" w14:textId="4387C9AE" w:rsidR="008E5D5A" w:rsidRPr="003E13AE" w:rsidRDefault="00EE01EE" w:rsidP="003D1790">
            <w:pPr>
              <w:rPr>
                <w:sz w:val="22"/>
              </w:rPr>
            </w:pPr>
            <w:r>
              <w:rPr>
                <w:sz w:val="22"/>
              </w:rPr>
              <w:t>Functie</w:t>
            </w:r>
          </w:p>
        </w:tc>
        <w:tc>
          <w:tcPr>
            <w:tcW w:w="4114" w:type="pct"/>
            <w:tcBorders>
              <w:right w:val="single" w:sz="4" w:space="0" w:color="auto"/>
            </w:tcBorders>
            <w:shd w:val="clear" w:color="auto" w:fill="CCFFFF"/>
            <w:vAlign w:val="center"/>
          </w:tcPr>
          <w:p w14:paraId="3F293ECA" w14:textId="64581A13" w:rsidR="008E5D5A" w:rsidRPr="003E13AE" w:rsidRDefault="00B31A01" w:rsidP="003D1790">
            <w:pPr>
              <w:rPr>
                <w:sz w:val="22"/>
              </w:rPr>
            </w:pPr>
            <w:r>
              <w:rPr>
                <w:sz w:val="22"/>
              </w:rPr>
              <w:t>Quality</w:t>
            </w:r>
          </w:p>
        </w:tc>
      </w:tr>
      <w:tr w:rsidR="008E5D5A" w:rsidRPr="003E13AE" w14:paraId="0FAB4C93" w14:textId="77777777" w:rsidTr="00D40052">
        <w:trPr>
          <w:cantSplit/>
          <w:trHeight w:val="567"/>
          <w:jc w:val="center"/>
        </w:trPr>
        <w:tc>
          <w:tcPr>
            <w:tcW w:w="886" w:type="pct"/>
            <w:tcBorders>
              <w:right w:val="single" w:sz="4" w:space="0" w:color="auto"/>
            </w:tcBorders>
            <w:vAlign w:val="center"/>
          </w:tcPr>
          <w:p w14:paraId="3793BC7D" w14:textId="6EBCA620" w:rsidR="008E5D5A" w:rsidRPr="003E13AE" w:rsidRDefault="00EE01EE" w:rsidP="003D1790">
            <w:pPr>
              <w:rPr>
                <w:sz w:val="22"/>
              </w:rPr>
            </w:pPr>
            <w:r>
              <w:rPr>
                <w:sz w:val="22"/>
              </w:rPr>
              <w:t>Handtekening</w:t>
            </w:r>
          </w:p>
        </w:tc>
        <w:tc>
          <w:tcPr>
            <w:tcW w:w="4114" w:type="pct"/>
            <w:tcBorders>
              <w:right w:val="single" w:sz="4" w:space="0" w:color="auto"/>
            </w:tcBorders>
            <w:shd w:val="clear" w:color="auto" w:fill="CCFFFF"/>
            <w:vAlign w:val="center"/>
          </w:tcPr>
          <w:p w14:paraId="2953D1FB" w14:textId="00BE06A5" w:rsidR="008E5D5A" w:rsidRPr="003E13AE" w:rsidRDefault="00B31A01" w:rsidP="003D1790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15119BB8" wp14:editId="68CF5090">
                  <wp:extent cx="971550" cy="435023"/>
                  <wp:effectExtent l="0" t="0" r="0" b="3175"/>
                  <wp:docPr id="1204346639" name="Afbeelding 1" descr="Afbeelding met schets&#10;&#10;Door AI gegenereerde inhoud is mogelijk onjuis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346639" name="Afbeelding 1" descr="Afbeelding met schets&#10;&#10;Door AI gegenereerde inhoud is mogelijk onjuis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43" cy="436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7E0" w:rsidRPr="00D40052" w14:paraId="21EF14CD" w14:textId="77777777" w:rsidTr="00005753">
        <w:trPr>
          <w:cantSplit/>
          <w:trHeight w:val="397"/>
          <w:jc w:val="center"/>
        </w:trPr>
        <w:tc>
          <w:tcPr>
            <w:tcW w:w="5000" w:type="pct"/>
            <w:gridSpan w:val="2"/>
            <w:tcBorders>
              <w:right w:val="single" w:sz="4" w:space="0" w:color="auto"/>
            </w:tcBorders>
            <w:vAlign w:val="center"/>
          </w:tcPr>
          <w:p w14:paraId="001E354A" w14:textId="64CAC20D" w:rsidR="00C717E0" w:rsidRPr="00D40052" w:rsidRDefault="00D40052" w:rsidP="00D40052">
            <w:pPr>
              <w:jc w:val="center"/>
              <w:rPr>
                <w:b/>
                <w:bCs/>
                <w:i/>
                <w:iCs/>
                <w:szCs w:val="24"/>
              </w:rPr>
            </w:pPr>
            <w:r w:rsidRPr="00276E1A">
              <w:rPr>
                <w:b/>
                <w:bCs/>
                <w:i/>
                <w:iCs/>
                <w:szCs w:val="24"/>
              </w:rPr>
              <w:t xml:space="preserve">Namens </w:t>
            </w:r>
            <w:r w:rsidR="00991BCF">
              <w:rPr>
                <w:b/>
                <w:bCs/>
                <w:i/>
                <w:iCs/>
                <w:szCs w:val="24"/>
              </w:rPr>
              <w:t xml:space="preserve">Van der Westen Organic Family Bakery </w:t>
            </w:r>
            <w:r w:rsidRPr="00D40052">
              <w:rPr>
                <w:b/>
                <w:bCs/>
                <w:i/>
                <w:iCs/>
                <w:szCs w:val="24"/>
              </w:rPr>
              <w:t>hartelijk dank voor uw tijd en het invullen van deze vragenlijst.</w:t>
            </w:r>
          </w:p>
        </w:tc>
      </w:tr>
    </w:tbl>
    <w:p w14:paraId="6735D50E" w14:textId="77777777" w:rsidR="009B2BF7" w:rsidRDefault="009B2BF7" w:rsidP="008C48C9">
      <w:pPr>
        <w:rPr>
          <w:sz w:val="22"/>
        </w:rPr>
      </w:pPr>
    </w:p>
    <w:p w14:paraId="328F7C89" w14:textId="7AD75333" w:rsidR="008278E2" w:rsidRPr="00B71156" w:rsidRDefault="008278E2" w:rsidP="003C6DFD">
      <w:pPr>
        <w:rPr>
          <w:sz w:val="22"/>
        </w:rPr>
      </w:pPr>
    </w:p>
    <w:sectPr w:rsidR="008278E2" w:rsidRPr="00B71156" w:rsidSect="00326C12">
      <w:headerReference w:type="default" r:id="rId16"/>
      <w:pgSz w:w="11906" w:h="16838" w:code="9"/>
      <w:pgMar w:top="851" w:right="680" w:bottom="680" w:left="68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51BFA" w14:textId="77777777" w:rsidR="00DC705C" w:rsidRDefault="00DC705C">
      <w:r>
        <w:separator/>
      </w:r>
    </w:p>
  </w:endnote>
  <w:endnote w:type="continuationSeparator" w:id="0">
    <w:p w14:paraId="1F8229FE" w14:textId="77777777" w:rsidR="00DC705C" w:rsidRDefault="00DC7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Calibri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0908B" w14:textId="77777777" w:rsidR="00DC705C" w:rsidRDefault="00DC705C">
      <w:r>
        <w:separator/>
      </w:r>
    </w:p>
  </w:footnote>
  <w:footnote w:type="continuationSeparator" w:id="0">
    <w:p w14:paraId="04537F93" w14:textId="77777777" w:rsidR="00DC705C" w:rsidRDefault="00DC7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780"/>
      <w:gridCol w:w="5310"/>
      <w:gridCol w:w="1210"/>
    </w:tblGrid>
    <w:tr w:rsidR="0077720E" w:rsidRPr="00480272" w14:paraId="021D8A81" w14:textId="77777777" w:rsidTr="009A3051">
      <w:trPr>
        <w:cantSplit/>
        <w:jc w:val="center"/>
      </w:trPr>
      <w:tc>
        <w:tcPr>
          <w:tcW w:w="3780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vAlign w:val="center"/>
        </w:tcPr>
        <w:p w14:paraId="70BB7C4D" w14:textId="4E217434" w:rsidR="0077720E" w:rsidRPr="00480272" w:rsidRDefault="0077720E" w:rsidP="00587F36">
          <w:pPr>
            <w:pStyle w:val="Koptekst"/>
            <w:tabs>
              <w:tab w:val="clear" w:pos="4536"/>
              <w:tab w:val="clear" w:pos="9072"/>
            </w:tabs>
            <w:jc w:val="center"/>
            <w:rPr>
              <w:sz w:val="22"/>
            </w:rPr>
          </w:pPr>
          <w:r>
            <w:rPr>
              <w:noProof/>
            </w:rPr>
            <w:drawing>
              <wp:inline distT="0" distB="0" distL="0" distR="0" wp14:anchorId="7473C056" wp14:editId="17A68E18">
                <wp:extent cx="580030" cy="550511"/>
                <wp:effectExtent l="0" t="0" r="0" b="2540"/>
                <wp:docPr id="2" name="Afbeelding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E398DE-05A1-3B84-0797-CE17A353FCC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fbeelding 2">
                          <a:extLst>
                            <a:ext uri="{FF2B5EF4-FFF2-40B4-BE49-F238E27FC236}">
                              <a16:creationId xmlns:a16="http://schemas.microsoft.com/office/drawing/2014/main" id="{EDE398DE-05A1-3B84-0797-CE17A353FCC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795" cy="5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0" w:type="dxa"/>
          <w:tcBorders>
            <w:left w:val="single" w:sz="2" w:space="0" w:color="auto"/>
          </w:tcBorders>
        </w:tcPr>
        <w:p w14:paraId="639C7DE5" w14:textId="77777777" w:rsidR="0077720E" w:rsidRPr="00480272" w:rsidRDefault="0077720E" w:rsidP="00587F36">
          <w:pPr>
            <w:jc w:val="right"/>
            <w:rPr>
              <w:sz w:val="22"/>
            </w:rPr>
          </w:pPr>
          <w:r w:rsidRPr="00480272">
            <w:rPr>
              <w:sz w:val="22"/>
            </w:rPr>
            <w:t>Versiedatum:</w:t>
          </w:r>
        </w:p>
      </w:tc>
      <w:tc>
        <w:tcPr>
          <w:tcW w:w="1210" w:type="dxa"/>
        </w:tcPr>
        <w:p w14:paraId="0596B800" w14:textId="2B0B15FA" w:rsidR="0077720E" w:rsidRPr="00827B6C" w:rsidRDefault="00A717DE" w:rsidP="00827B6C">
          <w:pPr>
            <w:jc w:val="right"/>
            <w:rPr>
              <w:snapToGrid w:val="0"/>
              <w:sz w:val="22"/>
            </w:rPr>
          </w:pPr>
          <w:r>
            <w:rPr>
              <w:snapToGrid w:val="0"/>
              <w:sz w:val="22"/>
            </w:rPr>
            <w:t>28</w:t>
          </w:r>
          <w:r w:rsidR="0077720E">
            <w:rPr>
              <w:snapToGrid w:val="0"/>
              <w:sz w:val="22"/>
            </w:rPr>
            <w:t>-</w:t>
          </w:r>
          <w:r w:rsidR="009C2366">
            <w:rPr>
              <w:snapToGrid w:val="0"/>
              <w:sz w:val="22"/>
            </w:rPr>
            <w:t>0</w:t>
          </w:r>
          <w:r>
            <w:rPr>
              <w:snapToGrid w:val="0"/>
              <w:sz w:val="22"/>
            </w:rPr>
            <w:t>8</w:t>
          </w:r>
          <w:r w:rsidR="0077720E">
            <w:rPr>
              <w:snapToGrid w:val="0"/>
              <w:sz w:val="22"/>
            </w:rPr>
            <w:t>-202</w:t>
          </w:r>
          <w:r>
            <w:rPr>
              <w:snapToGrid w:val="0"/>
              <w:sz w:val="22"/>
            </w:rPr>
            <w:t>5</w:t>
          </w:r>
        </w:p>
      </w:tc>
    </w:tr>
    <w:tr w:rsidR="0077720E" w:rsidRPr="00480272" w14:paraId="0CEF4D43" w14:textId="77777777" w:rsidTr="009A3051">
      <w:trPr>
        <w:cantSplit/>
        <w:trHeight w:val="200"/>
        <w:jc w:val="center"/>
      </w:trPr>
      <w:tc>
        <w:tcPr>
          <w:tcW w:w="3780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</w:tcPr>
        <w:p w14:paraId="5D4F43AC" w14:textId="4566F645" w:rsidR="0077720E" w:rsidRPr="00480272" w:rsidRDefault="0077720E" w:rsidP="00587F36">
          <w:pPr>
            <w:rPr>
              <w:sz w:val="22"/>
            </w:rPr>
          </w:pPr>
        </w:p>
      </w:tc>
      <w:tc>
        <w:tcPr>
          <w:tcW w:w="5310" w:type="dxa"/>
          <w:tcBorders>
            <w:left w:val="single" w:sz="2" w:space="0" w:color="auto"/>
          </w:tcBorders>
        </w:tcPr>
        <w:p w14:paraId="44E41346" w14:textId="77777777" w:rsidR="0077720E" w:rsidRPr="00480272" w:rsidRDefault="0077720E" w:rsidP="00587F36">
          <w:pPr>
            <w:jc w:val="right"/>
            <w:rPr>
              <w:sz w:val="22"/>
            </w:rPr>
          </w:pPr>
          <w:r w:rsidRPr="00480272">
            <w:rPr>
              <w:sz w:val="22"/>
            </w:rPr>
            <w:t>Pagina:</w:t>
          </w:r>
        </w:p>
      </w:tc>
      <w:tc>
        <w:tcPr>
          <w:tcW w:w="1210" w:type="dxa"/>
        </w:tcPr>
        <w:p w14:paraId="7CC42C95" w14:textId="77777777" w:rsidR="0077720E" w:rsidRPr="00480272" w:rsidRDefault="0077720E" w:rsidP="00587F36">
          <w:pPr>
            <w:jc w:val="right"/>
            <w:rPr>
              <w:sz w:val="22"/>
            </w:rPr>
          </w:pPr>
          <w:r w:rsidRPr="00480272">
            <w:rPr>
              <w:sz w:val="22"/>
            </w:rPr>
            <w:fldChar w:fldCharType="begin"/>
          </w:r>
          <w:r w:rsidRPr="00480272">
            <w:rPr>
              <w:sz w:val="22"/>
            </w:rPr>
            <w:instrText xml:space="preserve"> PAGE  \* MERGEFORMAT </w:instrText>
          </w:r>
          <w:r w:rsidRPr="00480272">
            <w:rPr>
              <w:sz w:val="22"/>
            </w:rPr>
            <w:fldChar w:fldCharType="separate"/>
          </w:r>
          <w:r>
            <w:rPr>
              <w:noProof/>
              <w:sz w:val="22"/>
            </w:rPr>
            <w:t>3</w:t>
          </w:r>
          <w:r w:rsidRPr="00480272">
            <w:rPr>
              <w:sz w:val="22"/>
            </w:rPr>
            <w:fldChar w:fldCharType="end"/>
          </w:r>
          <w:r w:rsidRPr="00480272">
            <w:rPr>
              <w:sz w:val="22"/>
            </w:rPr>
            <w:t xml:space="preserve"> van </w:t>
          </w:r>
          <w:r w:rsidRPr="00480272">
            <w:rPr>
              <w:sz w:val="22"/>
            </w:rPr>
            <w:fldChar w:fldCharType="begin"/>
          </w:r>
          <w:r w:rsidRPr="00480272">
            <w:rPr>
              <w:sz w:val="22"/>
            </w:rPr>
            <w:instrText xml:space="preserve"> NUMPAGES  \* MERGEFORMAT </w:instrText>
          </w:r>
          <w:r w:rsidRPr="00480272">
            <w:rPr>
              <w:sz w:val="22"/>
            </w:rPr>
            <w:fldChar w:fldCharType="separate"/>
          </w:r>
          <w:r>
            <w:rPr>
              <w:noProof/>
              <w:sz w:val="22"/>
            </w:rPr>
            <w:t>4</w:t>
          </w:r>
          <w:r w:rsidRPr="00480272">
            <w:rPr>
              <w:sz w:val="22"/>
            </w:rPr>
            <w:fldChar w:fldCharType="end"/>
          </w:r>
        </w:p>
      </w:tc>
    </w:tr>
    <w:tr w:rsidR="00CE4DCF" w:rsidRPr="00DE523B" w14:paraId="14FF30BB" w14:textId="77777777" w:rsidTr="008B1FC0">
      <w:trPr>
        <w:cantSplit/>
        <w:jc w:val="center"/>
      </w:trPr>
      <w:tc>
        <w:tcPr>
          <w:tcW w:w="3780" w:type="dxa"/>
          <w:tcBorders>
            <w:top w:val="single" w:sz="2" w:space="0" w:color="auto"/>
          </w:tcBorders>
        </w:tcPr>
        <w:p w14:paraId="5373C401" w14:textId="77777777" w:rsidR="00CE4DCF" w:rsidRPr="00480272" w:rsidRDefault="00CE4DCF" w:rsidP="00587F36">
          <w:pPr>
            <w:rPr>
              <w:sz w:val="22"/>
            </w:rPr>
          </w:pPr>
          <w:r w:rsidRPr="00480272">
            <w:rPr>
              <w:sz w:val="22"/>
            </w:rPr>
            <w:t>Documentcode met bestandsnaam:</w:t>
          </w:r>
        </w:p>
      </w:tc>
      <w:tc>
        <w:tcPr>
          <w:tcW w:w="6520" w:type="dxa"/>
          <w:gridSpan w:val="2"/>
        </w:tcPr>
        <w:p w14:paraId="1B332AD7" w14:textId="6BEADE39" w:rsidR="00CE4DCF" w:rsidRPr="00D60726" w:rsidRDefault="00CE4DCF" w:rsidP="00587F36">
          <w:pPr>
            <w:rPr>
              <w:b/>
              <w:sz w:val="22"/>
              <w:lang w:val="fr-FR"/>
            </w:rPr>
          </w:pPr>
          <w:r w:rsidRPr="00480272">
            <w:rPr>
              <w:b/>
              <w:sz w:val="22"/>
            </w:rPr>
            <w:fldChar w:fldCharType="begin"/>
          </w:r>
          <w:r w:rsidRPr="00D60726">
            <w:rPr>
              <w:b/>
              <w:sz w:val="22"/>
              <w:lang w:val="fr-FR"/>
            </w:rPr>
            <w:instrText xml:space="preserve"> FILENAME </w:instrText>
          </w:r>
          <w:r w:rsidRPr="00480272">
            <w:rPr>
              <w:b/>
              <w:sz w:val="22"/>
            </w:rPr>
            <w:fldChar w:fldCharType="separate"/>
          </w:r>
          <w:r w:rsidR="001448E0">
            <w:rPr>
              <w:b/>
              <w:noProof/>
              <w:sz w:val="22"/>
              <w:lang w:val="fr-FR"/>
            </w:rPr>
            <w:t>INK-F-01a Leveranciersenquete (NL)</w:t>
          </w:r>
          <w:r w:rsidRPr="00480272">
            <w:rPr>
              <w:b/>
              <w:sz w:val="22"/>
            </w:rPr>
            <w:fldChar w:fldCharType="end"/>
          </w:r>
        </w:p>
      </w:tc>
    </w:tr>
  </w:tbl>
  <w:p w14:paraId="1CFD395F" w14:textId="77777777" w:rsidR="00CE4DCF" w:rsidRPr="00D60726" w:rsidRDefault="00CE4DCF" w:rsidP="00714839">
    <w:pPr>
      <w:pStyle w:val="Koptekst"/>
      <w:rPr>
        <w:sz w:val="22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2FE610C8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b/>
        <w:bCs w:val="0"/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-360"/>
        </w:tabs>
        <w:ind w:left="21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360"/>
        </w:tabs>
        <w:ind w:left="36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360"/>
        </w:tabs>
        <w:ind w:left="50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360"/>
        </w:tabs>
        <w:ind w:left="64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360"/>
        </w:tabs>
        <w:ind w:left="79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360"/>
        </w:tabs>
        <w:ind w:left="93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360"/>
        </w:tabs>
        <w:ind w:left="108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360"/>
        </w:tabs>
        <w:ind w:left="1224" w:hanging="1584"/>
      </w:p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F1C4746"/>
    <w:multiLevelType w:val="hybridMultilevel"/>
    <w:tmpl w:val="BCC0B73C"/>
    <w:lvl w:ilvl="0" w:tplc="C5BC589A">
      <w:start w:val="1"/>
      <w:numFmt w:val="decimal"/>
      <w:pStyle w:val="Kop1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447D7"/>
    <w:multiLevelType w:val="hybridMultilevel"/>
    <w:tmpl w:val="7342318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7B5354"/>
    <w:multiLevelType w:val="hybridMultilevel"/>
    <w:tmpl w:val="A76097D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34229"/>
    <w:multiLevelType w:val="hybridMultilevel"/>
    <w:tmpl w:val="46C8F5E6"/>
    <w:lvl w:ilvl="0" w:tplc="43547CBE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b/>
        <w:bCs/>
        <w:sz w:val="24"/>
        <w:szCs w:val="28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3CA9"/>
    <w:multiLevelType w:val="hybridMultilevel"/>
    <w:tmpl w:val="E5A6B786"/>
    <w:lvl w:ilvl="0" w:tplc="34BEB360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C92FDE"/>
    <w:multiLevelType w:val="hybridMultilevel"/>
    <w:tmpl w:val="0222555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96439"/>
    <w:multiLevelType w:val="hybridMultilevel"/>
    <w:tmpl w:val="703E8C6E"/>
    <w:lvl w:ilvl="0" w:tplc="0413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7B1701"/>
    <w:multiLevelType w:val="hybridMultilevel"/>
    <w:tmpl w:val="6996FA8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532970">
    <w:abstractNumId w:val="3"/>
  </w:num>
  <w:num w:numId="2" w16cid:durableId="10491833">
    <w:abstractNumId w:val="2"/>
  </w:num>
  <w:num w:numId="3" w16cid:durableId="1478381942">
    <w:abstractNumId w:val="0"/>
  </w:num>
  <w:num w:numId="4" w16cid:durableId="940721598">
    <w:abstractNumId w:val="1"/>
  </w:num>
  <w:num w:numId="5" w16cid:durableId="1687438994">
    <w:abstractNumId w:val="4"/>
  </w:num>
  <w:num w:numId="6" w16cid:durableId="1294560315">
    <w:abstractNumId w:val="5"/>
  </w:num>
  <w:num w:numId="7" w16cid:durableId="1788230347">
    <w:abstractNumId w:val="8"/>
  </w:num>
  <w:num w:numId="8" w16cid:durableId="1654993280">
    <w:abstractNumId w:val="6"/>
  </w:num>
  <w:num w:numId="9" w16cid:durableId="1702169423">
    <w:abstractNumId w:val="2"/>
  </w:num>
  <w:num w:numId="10" w16cid:durableId="1244341095">
    <w:abstractNumId w:val="2"/>
  </w:num>
  <w:num w:numId="11" w16cid:durableId="482818162">
    <w:abstractNumId w:val="2"/>
  </w:num>
  <w:num w:numId="12" w16cid:durableId="712072279">
    <w:abstractNumId w:val="2"/>
  </w:num>
  <w:num w:numId="13" w16cid:durableId="58941448">
    <w:abstractNumId w:val="2"/>
  </w:num>
  <w:num w:numId="14" w16cid:durableId="1025210920">
    <w:abstractNumId w:val="2"/>
  </w:num>
  <w:num w:numId="15" w16cid:durableId="1044714371">
    <w:abstractNumId w:val="2"/>
  </w:num>
  <w:num w:numId="16" w16cid:durableId="434058968">
    <w:abstractNumId w:val="2"/>
  </w:num>
  <w:num w:numId="17" w16cid:durableId="1437366192">
    <w:abstractNumId w:val="9"/>
  </w:num>
  <w:num w:numId="18" w16cid:durableId="425350663">
    <w:abstractNumId w:val="2"/>
  </w:num>
  <w:num w:numId="19" w16cid:durableId="424571890">
    <w:abstractNumId w:val="7"/>
  </w:num>
  <w:num w:numId="20" w16cid:durableId="1623533940">
    <w:abstractNumId w:val="2"/>
  </w:num>
  <w:num w:numId="21" w16cid:durableId="1834299601">
    <w:abstractNumId w:val="2"/>
  </w:num>
  <w:num w:numId="22" w16cid:durableId="182250021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29"/>
    <w:rsid w:val="000020BF"/>
    <w:rsid w:val="00005753"/>
    <w:rsid w:val="00006216"/>
    <w:rsid w:val="000069FF"/>
    <w:rsid w:val="00010606"/>
    <w:rsid w:val="00013CDF"/>
    <w:rsid w:val="00015058"/>
    <w:rsid w:val="00021536"/>
    <w:rsid w:val="00022303"/>
    <w:rsid w:val="00022514"/>
    <w:rsid w:val="00023780"/>
    <w:rsid w:val="00023816"/>
    <w:rsid w:val="000253CD"/>
    <w:rsid w:val="00026D81"/>
    <w:rsid w:val="00040C07"/>
    <w:rsid w:val="00050F7F"/>
    <w:rsid w:val="00072A47"/>
    <w:rsid w:val="00072AEE"/>
    <w:rsid w:val="000736FF"/>
    <w:rsid w:val="00074ED4"/>
    <w:rsid w:val="00081A4E"/>
    <w:rsid w:val="00082D8B"/>
    <w:rsid w:val="0008605D"/>
    <w:rsid w:val="00090D3C"/>
    <w:rsid w:val="00094F24"/>
    <w:rsid w:val="00096B1E"/>
    <w:rsid w:val="000A5676"/>
    <w:rsid w:val="000B307D"/>
    <w:rsid w:val="000B3CB7"/>
    <w:rsid w:val="000B5504"/>
    <w:rsid w:val="000C11F4"/>
    <w:rsid w:val="000C1F25"/>
    <w:rsid w:val="000C253E"/>
    <w:rsid w:val="000C56CC"/>
    <w:rsid w:val="000D3A62"/>
    <w:rsid w:val="000D49F1"/>
    <w:rsid w:val="000D721C"/>
    <w:rsid w:val="000E23DD"/>
    <w:rsid w:val="000E3F23"/>
    <w:rsid w:val="000E4D4E"/>
    <w:rsid w:val="000E5672"/>
    <w:rsid w:val="000E643E"/>
    <w:rsid w:val="000F79D5"/>
    <w:rsid w:val="00101EE7"/>
    <w:rsid w:val="00105ACC"/>
    <w:rsid w:val="00111911"/>
    <w:rsid w:val="00114245"/>
    <w:rsid w:val="0011662C"/>
    <w:rsid w:val="001173BC"/>
    <w:rsid w:val="00127641"/>
    <w:rsid w:val="00127C5C"/>
    <w:rsid w:val="00131E4A"/>
    <w:rsid w:val="001336D1"/>
    <w:rsid w:val="001338F6"/>
    <w:rsid w:val="00134D8E"/>
    <w:rsid w:val="001373D2"/>
    <w:rsid w:val="001403CC"/>
    <w:rsid w:val="00141041"/>
    <w:rsid w:val="00142511"/>
    <w:rsid w:val="00142D31"/>
    <w:rsid w:val="00144438"/>
    <w:rsid w:val="001448E0"/>
    <w:rsid w:val="0015426F"/>
    <w:rsid w:val="00154293"/>
    <w:rsid w:val="0015515B"/>
    <w:rsid w:val="00162DD7"/>
    <w:rsid w:val="0017405A"/>
    <w:rsid w:val="00175A02"/>
    <w:rsid w:val="00182F0F"/>
    <w:rsid w:val="00183347"/>
    <w:rsid w:val="00185B0E"/>
    <w:rsid w:val="00187AC6"/>
    <w:rsid w:val="00193347"/>
    <w:rsid w:val="001962B2"/>
    <w:rsid w:val="001A0BDD"/>
    <w:rsid w:val="001A0D6E"/>
    <w:rsid w:val="001A5BAA"/>
    <w:rsid w:val="001B4F53"/>
    <w:rsid w:val="001C18D1"/>
    <w:rsid w:val="001C26E2"/>
    <w:rsid w:val="001C45EF"/>
    <w:rsid w:val="001D3072"/>
    <w:rsid w:val="001D68FF"/>
    <w:rsid w:val="001E2A14"/>
    <w:rsid w:val="001F2156"/>
    <w:rsid w:val="001F39B5"/>
    <w:rsid w:val="001F6920"/>
    <w:rsid w:val="00213C03"/>
    <w:rsid w:val="0022152F"/>
    <w:rsid w:val="002230DA"/>
    <w:rsid w:val="00226611"/>
    <w:rsid w:val="00230BCD"/>
    <w:rsid w:val="00235CAB"/>
    <w:rsid w:val="00244FBB"/>
    <w:rsid w:val="0024675A"/>
    <w:rsid w:val="00250785"/>
    <w:rsid w:val="00251988"/>
    <w:rsid w:val="00252240"/>
    <w:rsid w:val="002523B5"/>
    <w:rsid w:val="002551F3"/>
    <w:rsid w:val="00257F76"/>
    <w:rsid w:val="00262D8F"/>
    <w:rsid w:val="00263588"/>
    <w:rsid w:val="00266DBD"/>
    <w:rsid w:val="002752E6"/>
    <w:rsid w:val="00276E1A"/>
    <w:rsid w:val="0028082D"/>
    <w:rsid w:val="00290189"/>
    <w:rsid w:val="00293443"/>
    <w:rsid w:val="00296F5E"/>
    <w:rsid w:val="002A0093"/>
    <w:rsid w:val="002A26EA"/>
    <w:rsid w:val="002A4FAC"/>
    <w:rsid w:val="002B18FD"/>
    <w:rsid w:val="002B3AF6"/>
    <w:rsid w:val="002B67F5"/>
    <w:rsid w:val="002B7E9D"/>
    <w:rsid w:val="002C7CEA"/>
    <w:rsid w:val="002C7E0B"/>
    <w:rsid w:val="002E1E30"/>
    <w:rsid w:val="002E3C90"/>
    <w:rsid w:val="002E4609"/>
    <w:rsid w:val="002E4CC1"/>
    <w:rsid w:val="002F04A5"/>
    <w:rsid w:val="002F3DF8"/>
    <w:rsid w:val="002F489B"/>
    <w:rsid w:val="002F5D03"/>
    <w:rsid w:val="00300225"/>
    <w:rsid w:val="003015F9"/>
    <w:rsid w:val="00307301"/>
    <w:rsid w:val="00313472"/>
    <w:rsid w:val="003134E0"/>
    <w:rsid w:val="00313A1D"/>
    <w:rsid w:val="00326C12"/>
    <w:rsid w:val="00327FB8"/>
    <w:rsid w:val="003303B8"/>
    <w:rsid w:val="0033044A"/>
    <w:rsid w:val="00330F04"/>
    <w:rsid w:val="003362BD"/>
    <w:rsid w:val="0033774D"/>
    <w:rsid w:val="003426E7"/>
    <w:rsid w:val="00345461"/>
    <w:rsid w:val="003459E8"/>
    <w:rsid w:val="00347315"/>
    <w:rsid w:val="003545BF"/>
    <w:rsid w:val="0036096B"/>
    <w:rsid w:val="0036576F"/>
    <w:rsid w:val="003701B0"/>
    <w:rsid w:val="003732E2"/>
    <w:rsid w:val="003765D1"/>
    <w:rsid w:val="00376B1A"/>
    <w:rsid w:val="003779F5"/>
    <w:rsid w:val="00381DC8"/>
    <w:rsid w:val="00386909"/>
    <w:rsid w:val="003917E7"/>
    <w:rsid w:val="00393086"/>
    <w:rsid w:val="003953D5"/>
    <w:rsid w:val="0039783E"/>
    <w:rsid w:val="003B103D"/>
    <w:rsid w:val="003B15B0"/>
    <w:rsid w:val="003B42D9"/>
    <w:rsid w:val="003B7CA1"/>
    <w:rsid w:val="003C1F07"/>
    <w:rsid w:val="003C2A91"/>
    <w:rsid w:val="003C4A1E"/>
    <w:rsid w:val="003C55FF"/>
    <w:rsid w:val="003C6DFD"/>
    <w:rsid w:val="003D3814"/>
    <w:rsid w:val="003D63B9"/>
    <w:rsid w:val="003D72B9"/>
    <w:rsid w:val="003D7DE3"/>
    <w:rsid w:val="003E13AE"/>
    <w:rsid w:val="003E410E"/>
    <w:rsid w:val="003E4258"/>
    <w:rsid w:val="003E4BE3"/>
    <w:rsid w:val="003E4CCC"/>
    <w:rsid w:val="003F13C3"/>
    <w:rsid w:val="00407254"/>
    <w:rsid w:val="004076A5"/>
    <w:rsid w:val="0041003B"/>
    <w:rsid w:val="0041192C"/>
    <w:rsid w:val="00412499"/>
    <w:rsid w:val="00413E25"/>
    <w:rsid w:val="004169A5"/>
    <w:rsid w:val="0041784B"/>
    <w:rsid w:val="00421E1F"/>
    <w:rsid w:val="00424FA2"/>
    <w:rsid w:val="00434CA0"/>
    <w:rsid w:val="004363E1"/>
    <w:rsid w:val="00437617"/>
    <w:rsid w:val="00442F42"/>
    <w:rsid w:val="00444BB0"/>
    <w:rsid w:val="00445E23"/>
    <w:rsid w:val="0045247A"/>
    <w:rsid w:val="00453749"/>
    <w:rsid w:val="00454E1A"/>
    <w:rsid w:val="004608CA"/>
    <w:rsid w:val="004629A8"/>
    <w:rsid w:val="00462B34"/>
    <w:rsid w:val="00463668"/>
    <w:rsid w:val="004644BC"/>
    <w:rsid w:val="00465D0E"/>
    <w:rsid w:val="0047057C"/>
    <w:rsid w:val="00480272"/>
    <w:rsid w:val="004816B4"/>
    <w:rsid w:val="004867F7"/>
    <w:rsid w:val="004A5D49"/>
    <w:rsid w:val="004A603D"/>
    <w:rsid w:val="004A71FD"/>
    <w:rsid w:val="004B0C01"/>
    <w:rsid w:val="004B13A7"/>
    <w:rsid w:val="004B22CA"/>
    <w:rsid w:val="004B4C8C"/>
    <w:rsid w:val="004C6178"/>
    <w:rsid w:val="004C7592"/>
    <w:rsid w:val="004D1744"/>
    <w:rsid w:val="004D57A5"/>
    <w:rsid w:val="004F34D7"/>
    <w:rsid w:val="004F60B8"/>
    <w:rsid w:val="004F6910"/>
    <w:rsid w:val="0050046F"/>
    <w:rsid w:val="00502534"/>
    <w:rsid w:val="005029D3"/>
    <w:rsid w:val="00504F5F"/>
    <w:rsid w:val="00506A51"/>
    <w:rsid w:val="005122C0"/>
    <w:rsid w:val="005152F2"/>
    <w:rsid w:val="00523E6A"/>
    <w:rsid w:val="0052481B"/>
    <w:rsid w:val="00527EC0"/>
    <w:rsid w:val="00531F06"/>
    <w:rsid w:val="005414C9"/>
    <w:rsid w:val="005415F7"/>
    <w:rsid w:val="005440AB"/>
    <w:rsid w:val="00544EE7"/>
    <w:rsid w:val="00545134"/>
    <w:rsid w:val="00553964"/>
    <w:rsid w:val="005568E5"/>
    <w:rsid w:val="0055731B"/>
    <w:rsid w:val="005655B8"/>
    <w:rsid w:val="005672CC"/>
    <w:rsid w:val="00567A56"/>
    <w:rsid w:val="00570058"/>
    <w:rsid w:val="00571834"/>
    <w:rsid w:val="00571C17"/>
    <w:rsid w:val="005723CD"/>
    <w:rsid w:val="00582771"/>
    <w:rsid w:val="00582FCA"/>
    <w:rsid w:val="00584555"/>
    <w:rsid w:val="00586AFC"/>
    <w:rsid w:val="005874D7"/>
    <w:rsid w:val="00587F36"/>
    <w:rsid w:val="0059172A"/>
    <w:rsid w:val="00592F3A"/>
    <w:rsid w:val="00597CF0"/>
    <w:rsid w:val="005A40B9"/>
    <w:rsid w:val="005A7593"/>
    <w:rsid w:val="005B31CF"/>
    <w:rsid w:val="005B3BA3"/>
    <w:rsid w:val="005B4C7E"/>
    <w:rsid w:val="005B6452"/>
    <w:rsid w:val="005C49CC"/>
    <w:rsid w:val="005D1380"/>
    <w:rsid w:val="005D2914"/>
    <w:rsid w:val="005D2E34"/>
    <w:rsid w:val="005D6953"/>
    <w:rsid w:val="005E103A"/>
    <w:rsid w:val="005E2F6E"/>
    <w:rsid w:val="005E5716"/>
    <w:rsid w:val="005E5DEE"/>
    <w:rsid w:val="00600591"/>
    <w:rsid w:val="00606DFD"/>
    <w:rsid w:val="00607381"/>
    <w:rsid w:val="00614AF5"/>
    <w:rsid w:val="0061657D"/>
    <w:rsid w:val="00622416"/>
    <w:rsid w:val="00623A9A"/>
    <w:rsid w:val="006245ED"/>
    <w:rsid w:val="00630170"/>
    <w:rsid w:val="006336B5"/>
    <w:rsid w:val="0063639A"/>
    <w:rsid w:val="00640C9D"/>
    <w:rsid w:val="00642BB7"/>
    <w:rsid w:val="0064465A"/>
    <w:rsid w:val="00653406"/>
    <w:rsid w:val="00653A82"/>
    <w:rsid w:val="00655F71"/>
    <w:rsid w:val="00656BD8"/>
    <w:rsid w:val="00663899"/>
    <w:rsid w:val="00671A59"/>
    <w:rsid w:val="0067784E"/>
    <w:rsid w:val="00684CED"/>
    <w:rsid w:val="00687EB2"/>
    <w:rsid w:val="006A1CEA"/>
    <w:rsid w:val="006A1D58"/>
    <w:rsid w:val="006A5316"/>
    <w:rsid w:val="006A5876"/>
    <w:rsid w:val="006B6DD8"/>
    <w:rsid w:val="006D5EBE"/>
    <w:rsid w:val="006E240F"/>
    <w:rsid w:val="006E405A"/>
    <w:rsid w:val="006E4116"/>
    <w:rsid w:val="006E6DCF"/>
    <w:rsid w:val="006F3F4A"/>
    <w:rsid w:val="006F487E"/>
    <w:rsid w:val="006F7364"/>
    <w:rsid w:val="00700757"/>
    <w:rsid w:val="00701FB8"/>
    <w:rsid w:val="00705153"/>
    <w:rsid w:val="00707514"/>
    <w:rsid w:val="00714839"/>
    <w:rsid w:val="00715A43"/>
    <w:rsid w:val="00721359"/>
    <w:rsid w:val="00725877"/>
    <w:rsid w:val="007269AF"/>
    <w:rsid w:val="00726DCD"/>
    <w:rsid w:val="007415D6"/>
    <w:rsid w:val="007432E8"/>
    <w:rsid w:val="0074396E"/>
    <w:rsid w:val="00744ACC"/>
    <w:rsid w:val="00744CB8"/>
    <w:rsid w:val="00745ABD"/>
    <w:rsid w:val="0074772E"/>
    <w:rsid w:val="007576E7"/>
    <w:rsid w:val="0076379F"/>
    <w:rsid w:val="00767E82"/>
    <w:rsid w:val="007711A0"/>
    <w:rsid w:val="00773C8A"/>
    <w:rsid w:val="0077720E"/>
    <w:rsid w:val="0077784B"/>
    <w:rsid w:val="0078109C"/>
    <w:rsid w:val="007834EF"/>
    <w:rsid w:val="00795C6B"/>
    <w:rsid w:val="00796D8D"/>
    <w:rsid w:val="007A2637"/>
    <w:rsid w:val="007A49D7"/>
    <w:rsid w:val="007C1982"/>
    <w:rsid w:val="007C1F9F"/>
    <w:rsid w:val="007C3775"/>
    <w:rsid w:val="007C54BD"/>
    <w:rsid w:val="007C5E6C"/>
    <w:rsid w:val="007D1C79"/>
    <w:rsid w:val="007D2BF6"/>
    <w:rsid w:val="007D709E"/>
    <w:rsid w:val="007D7282"/>
    <w:rsid w:val="007D7DEB"/>
    <w:rsid w:val="007E3D0D"/>
    <w:rsid w:val="007F1FDE"/>
    <w:rsid w:val="007F2F98"/>
    <w:rsid w:val="007F41AE"/>
    <w:rsid w:val="007F5718"/>
    <w:rsid w:val="007F621B"/>
    <w:rsid w:val="007F7538"/>
    <w:rsid w:val="0080197E"/>
    <w:rsid w:val="008024CC"/>
    <w:rsid w:val="00802C25"/>
    <w:rsid w:val="00810529"/>
    <w:rsid w:val="008128F8"/>
    <w:rsid w:val="00814C02"/>
    <w:rsid w:val="0081788F"/>
    <w:rsid w:val="00825A98"/>
    <w:rsid w:val="00825F10"/>
    <w:rsid w:val="0082698F"/>
    <w:rsid w:val="00826CB1"/>
    <w:rsid w:val="008278E2"/>
    <w:rsid w:val="00827B6C"/>
    <w:rsid w:val="00832877"/>
    <w:rsid w:val="00833E56"/>
    <w:rsid w:val="0084477A"/>
    <w:rsid w:val="0086099D"/>
    <w:rsid w:val="008640BB"/>
    <w:rsid w:val="00865190"/>
    <w:rsid w:val="008664A6"/>
    <w:rsid w:val="008677BB"/>
    <w:rsid w:val="00870E33"/>
    <w:rsid w:val="0087384F"/>
    <w:rsid w:val="00882F71"/>
    <w:rsid w:val="008836C2"/>
    <w:rsid w:val="00883CC0"/>
    <w:rsid w:val="008919B8"/>
    <w:rsid w:val="008928B4"/>
    <w:rsid w:val="00897C84"/>
    <w:rsid w:val="008A15B4"/>
    <w:rsid w:val="008A3FDE"/>
    <w:rsid w:val="008A68FE"/>
    <w:rsid w:val="008A69F8"/>
    <w:rsid w:val="008A7C75"/>
    <w:rsid w:val="008B08E4"/>
    <w:rsid w:val="008B1906"/>
    <w:rsid w:val="008B1FC0"/>
    <w:rsid w:val="008B7E99"/>
    <w:rsid w:val="008B7ED3"/>
    <w:rsid w:val="008C339A"/>
    <w:rsid w:val="008C3633"/>
    <w:rsid w:val="008C43E4"/>
    <w:rsid w:val="008C48C9"/>
    <w:rsid w:val="008C6012"/>
    <w:rsid w:val="008C7BDC"/>
    <w:rsid w:val="008D392F"/>
    <w:rsid w:val="008E5D5A"/>
    <w:rsid w:val="008F32B3"/>
    <w:rsid w:val="008F7380"/>
    <w:rsid w:val="00902531"/>
    <w:rsid w:val="009031CF"/>
    <w:rsid w:val="00911596"/>
    <w:rsid w:val="00915F5B"/>
    <w:rsid w:val="0092548B"/>
    <w:rsid w:val="0093067B"/>
    <w:rsid w:val="00930CB9"/>
    <w:rsid w:val="00930E55"/>
    <w:rsid w:val="009320A4"/>
    <w:rsid w:val="00943632"/>
    <w:rsid w:val="00946FAF"/>
    <w:rsid w:val="0095019B"/>
    <w:rsid w:val="009505AC"/>
    <w:rsid w:val="00950D1B"/>
    <w:rsid w:val="00952B9E"/>
    <w:rsid w:val="009564B6"/>
    <w:rsid w:val="00960DB3"/>
    <w:rsid w:val="00961839"/>
    <w:rsid w:val="00961D43"/>
    <w:rsid w:val="00963759"/>
    <w:rsid w:val="009709EC"/>
    <w:rsid w:val="00972EDE"/>
    <w:rsid w:val="00977410"/>
    <w:rsid w:val="009808D8"/>
    <w:rsid w:val="0098365C"/>
    <w:rsid w:val="00984CFE"/>
    <w:rsid w:val="00985CFE"/>
    <w:rsid w:val="00987AAC"/>
    <w:rsid w:val="00991BCF"/>
    <w:rsid w:val="009A41A8"/>
    <w:rsid w:val="009A420C"/>
    <w:rsid w:val="009B2BF7"/>
    <w:rsid w:val="009C00B3"/>
    <w:rsid w:val="009C2366"/>
    <w:rsid w:val="009C3859"/>
    <w:rsid w:val="009C70FD"/>
    <w:rsid w:val="009C7841"/>
    <w:rsid w:val="009D1561"/>
    <w:rsid w:val="009D7157"/>
    <w:rsid w:val="009E01E5"/>
    <w:rsid w:val="009E4EF7"/>
    <w:rsid w:val="009E6E9A"/>
    <w:rsid w:val="009E6EC9"/>
    <w:rsid w:val="009E6F10"/>
    <w:rsid w:val="00A11973"/>
    <w:rsid w:val="00A12297"/>
    <w:rsid w:val="00A13035"/>
    <w:rsid w:val="00A134DC"/>
    <w:rsid w:val="00A14036"/>
    <w:rsid w:val="00A160AB"/>
    <w:rsid w:val="00A175ED"/>
    <w:rsid w:val="00A21753"/>
    <w:rsid w:val="00A27099"/>
    <w:rsid w:val="00A307ED"/>
    <w:rsid w:val="00A3135D"/>
    <w:rsid w:val="00A42807"/>
    <w:rsid w:val="00A446EA"/>
    <w:rsid w:val="00A525A4"/>
    <w:rsid w:val="00A52AAD"/>
    <w:rsid w:val="00A61852"/>
    <w:rsid w:val="00A619AA"/>
    <w:rsid w:val="00A63864"/>
    <w:rsid w:val="00A64D1F"/>
    <w:rsid w:val="00A717DE"/>
    <w:rsid w:val="00A7201F"/>
    <w:rsid w:val="00A80626"/>
    <w:rsid w:val="00A81240"/>
    <w:rsid w:val="00A814FC"/>
    <w:rsid w:val="00A82A22"/>
    <w:rsid w:val="00A83656"/>
    <w:rsid w:val="00AA288F"/>
    <w:rsid w:val="00AA313F"/>
    <w:rsid w:val="00AA6D56"/>
    <w:rsid w:val="00AB0BCC"/>
    <w:rsid w:val="00AB37DB"/>
    <w:rsid w:val="00AC3B07"/>
    <w:rsid w:val="00AC73F5"/>
    <w:rsid w:val="00AC7E53"/>
    <w:rsid w:val="00AC7F28"/>
    <w:rsid w:val="00AD1289"/>
    <w:rsid w:val="00AD4DE0"/>
    <w:rsid w:val="00AE10B6"/>
    <w:rsid w:val="00AF2E49"/>
    <w:rsid w:val="00AF3FC3"/>
    <w:rsid w:val="00B014AD"/>
    <w:rsid w:val="00B07D2A"/>
    <w:rsid w:val="00B144B4"/>
    <w:rsid w:val="00B20A00"/>
    <w:rsid w:val="00B20DAC"/>
    <w:rsid w:val="00B23499"/>
    <w:rsid w:val="00B31A01"/>
    <w:rsid w:val="00B32FCF"/>
    <w:rsid w:val="00B4062E"/>
    <w:rsid w:val="00B4099B"/>
    <w:rsid w:val="00B4413D"/>
    <w:rsid w:val="00B51D60"/>
    <w:rsid w:val="00B5231B"/>
    <w:rsid w:val="00B52701"/>
    <w:rsid w:val="00B54234"/>
    <w:rsid w:val="00B542D1"/>
    <w:rsid w:val="00B62657"/>
    <w:rsid w:val="00B62A04"/>
    <w:rsid w:val="00B63396"/>
    <w:rsid w:val="00B65051"/>
    <w:rsid w:val="00B65862"/>
    <w:rsid w:val="00B67BFD"/>
    <w:rsid w:val="00B7020A"/>
    <w:rsid w:val="00B71156"/>
    <w:rsid w:val="00B72521"/>
    <w:rsid w:val="00B87CD5"/>
    <w:rsid w:val="00B9254E"/>
    <w:rsid w:val="00B93E86"/>
    <w:rsid w:val="00B95FFC"/>
    <w:rsid w:val="00B9700F"/>
    <w:rsid w:val="00BA0069"/>
    <w:rsid w:val="00BA0DB7"/>
    <w:rsid w:val="00BA1FB9"/>
    <w:rsid w:val="00BA20E9"/>
    <w:rsid w:val="00BA2911"/>
    <w:rsid w:val="00BB0F4D"/>
    <w:rsid w:val="00BB3251"/>
    <w:rsid w:val="00BB5115"/>
    <w:rsid w:val="00BB7B9F"/>
    <w:rsid w:val="00BC10A4"/>
    <w:rsid w:val="00BC6426"/>
    <w:rsid w:val="00BC6B1B"/>
    <w:rsid w:val="00BC73AD"/>
    <w:rsid w:val="00BD0A73"/>
    <w:rsid w:val="00BD67FC"/>
    <w:rsid w:val="00BD73E0"/>
    <w:rsid w:val="00BF2621"/>
    <w:rsid w:val="00BF2FE9"/>
    <w:rsid w:val="00BF664E"/>
    <w:rsid w:val="00BF6CAA"/>
    <w:rsid w:val="00C03E62"/>
    <w:rsid w:val="00C17235"/>
    <w:rsid w:val="00C20A07"/>
    <w:rsid w:val="00C22F80"/>
    <w:rsid w:val="00C24B53"/>
    <w:rsid w:val="00C31E46"/>
    <w:rsid w:val="00C46386"/>
    <w:rsid w:val="00C46C78"/>
    <w:rsid w:val="00C618FA"/>
    <w:rsid w:val="00C633A6"/>
    <w:rsid w:val="00C63953"/>
    <w:rsid w:val="00C65FDD"/>
    <w:rsid w:val="00C710A7"/>
    <w:rsid w:val="00C717E0"/>
    <w:rsid w:val="00C74DEC"/>
    <w:rsid w:val="00C764B3"/>
    <w:rsid w:val="00C7675D"/>
    <w:rsid w:val="00C7695F"/>
    <w:rsid w:val="00C80F5C"/>
    <w:rsid w:val="00C92BAA"/>
    <w:rsid w:val="00C9586D"/>
    <w:rsid w:val="00C97056"/>
    <w:rsid w:val="00CB3883"/>
    <w:rsid w:val="00CB6661"/>
    <w:rsid w:val="00CB6678"/>
    <w:rsid w:val="00CC7B75"/>
    <w:rsid w:val="00CD0DDB"/>
    <w:rsid w:val="00CD4E4D"/>
    <w:rsid w:val="00CE30E2"/>
    <w:rsid w:val="00CE35A3"/>
    <w:rsid w:val="00CE4DCF"/>
    <w:rsid w:val="00CE6DFF"/>
    <w:rsid w:val="00CE7FF1"/>
    <w:rsid w:val="00CF1378"/>
    <w:rsid w:val="00D01B55"/>
    <w:rsid w:val="00D01D42"/>
    <w:rsid w:val="00D034DC"/>
    <w:rsid w:val="00D07CF7"/>
    <w:rsid w:val="00D07F52"/>
    <w:rsid w:val="00D11213"/>
    <w:rsid w:val="00D12097"/>
    <w:rsid w:val="00D14862"/>
    <w:rsid w:val="00D14EEE"/>
    <w:rsid w:val="00D16DF8"/>
    <w:rsid w:val="00D24ABE"/>
    <w:rsid w:val="00D262F0"/>
    <w:rsid w:val="00D32DBC"/>
    <w:rsid w:val="00D338D6"/>
    <w:rsid w:val="00D34E3B"/>
    <w:rsid w:val="00D40052"/>
    <w:rsid w:val="00D41396"/>
    <w:rsid w:val="00D42F54"/>
    <w:rsid w:val="00D479FF"/>
    <w:rsid w:val="00D47D23"/>
    <w:rsid w:val="00D51AD6"/>
    <w:rsid w:val="00D55602"/>
    <w:rsid w:val="00D565E2"/>
    <w:rsid w:val="00D57C99"/>
    <w:rsid w:val="00D60726"/>
    <w:rsid w:val="00D6358A"/>
    <w:rsid w:val="00D65D94"/>
    <w:rsid w:val="00D663A1"/>
    <w:rsid w:val="00D66C8F"/>
    <w:rsid w:val="00D71B65"/>
    <w:rsid w:val="00D71E68"/>
    <w:rsid w:val="00D7253C"/>
    <w:rsid w:val="00D755BE"/>
    <w:rsid w:val="00D83619"/>
    <w:rsid w:val="00D83C05"/>
    <w:rsid w:val="00D84B5A"/>
    <w:rsid w:val="00D91799"/>
    <w:rsid w:val="00D92901"/>
    <w:rsid w:val="00DA0609"/>
    <w:rsid w:val="00DA31D6"/>
    <w:rsid w:val="00DB1A7B"/>
    <w:rsid w:val="00DB23DD"/>
    <w:rsid w:val="00DB2EBA"/>
    <w:rsid w:val="00DB34F3"/>
    <w:rsid w:val="00DB4C39"/>
    <w:rsid w:val="00DB6BAB"/>
    <w:rsid w:val="00DB6DB0"/>
    <w:rsid w:val="00DC0327"/>
    <w:rsid w:val="00DC1D1A"/>
    <w:rsid w:val="00DC705C"/>
    <w:rsid w:val="00DD3B92"/>
    <w:rsid w:val="00DE2C4A"/>
    <w:rsid w:val="00DE45AC"/>
    <w:rsid w:val="00DE523B"/>
    <w:rsid w:val="00DE7EC3"/>
    <w:rsid w:val="00DF01DB"/>
    <w:rsid w:val="00DF61AE"/>
    <w:rsid w:val="00DF7419"/>
    <w:rsid w:val="00E00422"/>
    <w:rsid w:val="00E008E7"/>
    <w:rsid w:val="00E020B3"/>
    <w:rsid w:val="00E0568C"/>
    <w:rsid w:val="00E11B6D"/>
    <w:rsid w:val="00E14002"/>
    <w:rsid w:val="00E214FF"/>
    <w:rsid w:val="00E215FE"/>
    <w:rsid w:val="00E305A6"/>
    <w:rsid w:val="00E3099B"/>
    <w:rsid w:val="00E33517"/>
    <w:rsid w:val="00E420FF"/>
    <w:rsid w:val="00E43DA8"/>
    <w:rsid w:val="00E44E22"/>
    <w:rsid w:val="00E4583B"/>
    <w:rsid w:val="00E45920"/>
    <w:rsid w:val="00E46962"/>
    <w:rsid w:val="00E47C91"/>
    <w:rsid w:val="00E52ABB"/>
    <w:rsid w:val="00E55291"/>
    <w:rsid w:val="00E61CA8"/>
    <w:rsid w:val="00E63A60"/>
    <w:rsid w:val="00E64890"/>
    <w:rsid w:val="00E6530B"/>
    <w:rsid w:val="00E66E47"/>
    <w:rsid w:val="00E71BF4"/>
    <w:rsid w:val="00E755BF"/>
    <w:rsid w:val="00E82891"/>
    <w:rsid w:val="00E83249"/>
    <w:rsid w:val="00E85089"/>
    <w:rsid w:val="00E852FE"/>
    <w:rsid w:val="00E9639B"/>
    <w:rsid w:val="00E96BB6"/>
    <w:rsid w:val="00E96C42"/>
    <w:rsid w:val="00E96E59"/>
    <w:rsid w:val="00EA1798"/>
    <w:rsid w:val="00EB3B05"/>
    <w:rsid w:val="00EB3F58"/>
    <w:rsid w:val="00EB4A77"/>
    <w:rsid w:val="00EC1277"/>
    <w:rsid w:val="00EC307F"/>
    <w:rsid w:val="00EC6FF8"/>
    <w:rsid w:val="00ED2330"/>
    <w:rsid w:val="00ED488D"/>
    <w:rsid w:val="00ED6188"/>
    <w:rsid w:val="00ED6A8D"/>
    <w:rsid w:val="00EE01EE"/>
    <w:rsid w:val="00EE7D9D"/>
    <w:rsid w:val="00EF4E41"/>
    <w:rsid w:val="00F03344"/>
    <w:rsid w:val="00F038E5"/>
    <w:rsid w:val="00F03A17"/>
    <w:rsid w:val="00F058DD"/>
    <w:rsid w:val="00F07497"/>
    <w:rsid w:val="00F07A2B"/>
    <w:rsid w:val="00F11AD5"/>
    <w:rsid w:val="00F141E2"/>
    <w:rsid w:val="00F174FF"/>
    <w:rsid w:val="00F2093A"/>
    <w:rsid w:val="00F20DD3"/>
    <w:rsid w:val="00F2227D"/>
    <w:rsid w:val="00F272D8"/>
    <w:rsid w:val="00F33443"/>
    <w:rsid w:val="00F3433A"/>
    <w:rsid w:val="00F36995"/>
    <w:rsid w:val="00F3713D"/>
    <w:rsid w:val="00F40B21"/>
    <w:rsid w:val="00F41F7C"/>
    <w:rsid w:val="00F437EB"/>
    <w:rsid w:val="00F43CB1"/>
    <w:rsid w:val="00F4596B"/>
    <w:rsid w:val="00F523D2"/>
    <w:rsid w:val="00F6246E"/>
    <w:rsid w:val="00F675D9"/>
    <w:rsid w:val="00F67B27"/>
    <w:rsid w:val="00F70616"/>
    <w:rsid w:val="00F71DD5"/>
    <w:rsid w:val="00F72BF0"/>
    <w:rsid w:val="00F73474"/>
    <w:rsid w:val="00F76ABE"/>
    <w:rsid w:val="00F85EB1"/>
    <w:rsid w:val="00F8627F"/>
    <w:rsid w:val="00F862A8"/>
    <w:rsid w:val="00F863B8"/>
    <w:rsid w:val="00F90E3D"/>
    <w:rsid w:val="00F95648"/>
    <w:rsid w:val="00FA231E"/>
    <w:rsid w:val="00FA291C"/>
    <w:rsid w:val="00FA443F"/>
    <w:rsid w:val="00FA4715"/>
    <w:rsid w:val="00FA6F25"/>
    <w:rsid w:val="00FA7DF0"/>
    <w:rsid w:val="00FB58E0"/>
    <w:rsid w:val="00FB621A"/>
    <w:rsid w:val="00FB645F"/>
    <w:rsid w:val="00FC51A4"/>
    <w:rsid w:val="00FC5666"/>
    <w:rsid w:val="00FD097E"/>
    <w:rsid w:val="00FD1021"/>
    <w:rsid w:val="00FD16E2"/>
    <w:rsid w:val="00FD6A82"/>
    <w:rsid w:val="00FD7282"/>
    <w:rsid w:val="00FD7B33"/>
    <w:rsid w:val="00FE1E39"/>
    <w:rsid w:val="00FE76F2"/>
    <w:rsid w:val="00FF0BC0"/>
    <w:rsid w:val="00FF198B"/>
    <w:rsid w:val="00FF399D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024466"/>
  <w15:chartTrackingRefBased/>
  <w15:docId w15:val="{4C513BD8-481B-46A8-A7C6-0E846171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816B4"/>
    <w:rPr>
      <w:rFonts w:ascii="Arial Narrow" w:hAnsi="Arial Narrow" w:cs="Arial"/>
      <w:sz w:val="24"/>
      <w:szCs w:val="22"/>
    </w:rPr>
  </w:style>
  <w:style w:type="paragraph" w:styleId="Kop1">
    <w:name w:val="heading 1"/>
    <w:basedOn w:val="Lijst"/>
    <w:next w:val="Standaard"/>
    <w:qFormat/>
    <w:rsid w:val="00527EC0"/>
    <w:pPr>
      <w:keepNext/>
      <w:numPr>
        <w:numId w:val="2"/>
      </w:numPr>
      <w:outlineLvl w:val="0"/>
    </w:pPr>
    <w:rPr>
      <w:b/>
      <w:szCs w:val="20"/>
    </w:rPr>
  </w:style>
  <w:style w:type="paragraph" w:styleId="Kop2">
    <w:name w:val="heading 2"/>
    <w:basedOn w:val="Standaard"/>
    <w:next w:val="Standaard"/>
    <w:link w:val="Kop2Char"/>
    <w:qFormat/>
    <w:pPr>
      <w:keepNext/>
      <w:outlineLvl w:val="1"/>
    </w:pPr>
    <w:rPr>
      <w:b/>
      <w:szCs w:val="20"/>
      <w:lang w:val="nl"/>
    </w:rPr>
  </w:style>
  <w:style w:type="paragraph" w:styleId="Kop3">
    <w:name w:val="heading 3"/>
    <w:basedOn w:val="Standaard"/>
    <w:next w:val="Standaard"/>
    <w:qFormat/>
    <w:pPr>
      <w:keepNext/>
      <w:outlineLvl w:val="2"/>
    </w:pPr>
    <w:rPr>
      <w:rFonts w:ascii="Arial" w:hAnsi="Arial"/>
      <w:b/>
      <w:bCs/>
      <w:sz w:val="18"/>
    </w:rPr>
  </w:style>
  <w:style w:type="paragraph" w:styleId="Kop4">
    <w:name w:val="heading 4"/>
    <w:basedOn w:val="Standaard"/>
    <w:next w:val="Standaard"/>
    <w:qFormat/>
    <w:pPr>
      <w:keepNext/>
      <w:outlineLvl w:val="3"/>
    </w:pPr>
    <w:rPr>
      <w:rFonts w:ascii="Arial" w:hAnsi="Arial"/>
      <w:i/>
      <w:iCs/>
      <w:color w:val="FF0000"/>
      <w:sz w:val="18"/>
      <w:szCs w:val="20"/>
    </w:rPr>
  </w:style>
  <w:style w:type="paragraph" w:styleId="Kop5">
    <w:name w:val="heading 5"/>
    <w:basedOn w:val="Standaard"/>
    <w:next w:val="Standaard"/>
    <w:qFormat/>
    <w:pPr>
      <w:keepNext/>
      <w:tabs>
        <w:tab w:val="left" w:pos="-1440"/>
        <w:tab w:val="left" w:pos="-720"/>
      </w:tabs>
      <w:outlineLvl w:val="4"/>
    </w:pPr>
    <w:rPr>
      <w:rFonts w:ascii="Arial" w:hAnsi="Arial"/>
      <w:b/>
      <w:bCs/>
      <w:spacing w:val="-3"/>
      <w:sz w:val="22"/>
    </w:rPr>
  </w:style>
  <w:style w:type="paragraph" w:styleId="Kop6">
    <w:name w:val="heading 6"/>
    <w:basedOn w:val="Standaard"/>
    <w:next w:val="Standaard"/>
    <w:qFormat/>
    <w:pPr>
      <w:keepNext/>
      <w:outlineLvl w:val="5"/>
    </w:pPr>
    <w:rPr>
      <w:rFonts w:ascii="Arial" w:hAnsi="Arial"/>
      <w:b/>
      <w:bCs/>
      <w:sz w:val="16"/>
      <w:szCs w:val="20"/>
    </w:rPr>
  </w:style>
  <w:style w:type="paragraph" w:styleId="Kop7">
    <w:name w:val="heading 7"/>
    <w:basedOn w:val="Standaard"/>
    <w:next w:val="Standaard"/>
    <w:qFormat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21" w:color="auto"/>
      </w:pBdr>
      <w:tabs>
        <w:tab w:val="left" w:pos="-1135"/>
        <w:tab w:val="left" w:pos="-568"/>
        <w:tab w:val="left" w:pos="-2"/>
        <w:tab w:val="left" w:pos="565"/>
        <w:tab w:val="left" w:pos="982"/>
        <w:tab w:val="left" w:pos="1131"/>
        <w:tab w:val="left" w:pos="1699"/>
        <w:tab w:val="left" w:pos="2265"/>
        <w:tab w:val="left" w:pos="2833"/>
        <w:tab w:val="left" w:pos="3399"/>
        <w:tab w:val="left" w:pos="3966"/>
        <w:tab w:val="left" w:pos="4533"/>
        <w:tab w:val="left" w:pos="5100"/>
        <w:tab w:val="left" w:pos="5667"/>
        <w:tab w:val="left" w:pos="6234"/>
        <w:tab w:val="left" w:pos="6801"/>
        <w:tab w:val="left" w:pos="7368"/>
        <w:tab w:val="left" w:pos="7934"/>
        <w:tab w:val="left" w:pos="8502"/>
        <w:tab w:val="left" w:pos="9068"/>
      </w:tabs>
      <w:outlineLvl w:val="6"/>
    </w:pPr>
    <w:rPr>
      <w:rFonts w:ascii="Arial" w:hAnsi="Arial"/>
      <w:i/>
      <w:sz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tabs>
        <w:tab w:val="center" w:pos="4536"/>
        <w:tab w:val="right" w:pos="9072"/>
      </w:tabs>
    </w:pPr>
  </w:style>
  <w:style w:type="character" w:styleId="Voetnootmarkering">
    <w:name w:val="footnote reference"/>
    <w:semiHidden/>
    <w:rPr>
      <w:vertAlign w:val="superscript"/>
    </w:rPr>
  </w:style>
  <w:style w:type="paragraph" w:styleId="Plattetekst">
    <w:name w:val="Body Text"/>
    <w:basedOn w:val="Standaard"/>
    <w:pPr>
      <w:jc w:val="both"/>
    </w:pPr>
    <w:rPr>
      <w:rFonts w:ascii="Arial" w:hAnsi="Arial"/>
      <w:sz w:val="20"/>
      <w:szCs w:val="20"/>
    </w:rPr>
  </w:style>
  <w:style w:type="paragraph" w:styleId="Plattetekstinspringen3">
    <w:name w:val="Body Text Indent 3"/>
    <w:basedOn w:val="Standaard"/>
    <w:pPr>
      <w:tabs>
        <w:tab w:val="left" w:pos="-720"/>
      </w:tabs>
      <w:suppressAutoHyphens/>
      <w:ind w:left="360"/>
    </w:pPr>
    <w:rPr>
      <w:szCs w:val="20"/>
    </w:rPr>
  </w:style>
  <w:style w:type="paragraph" w:styleId="Voetnoottekst">
    <w:name w:val="footnote text"/>
    <w:basedOn w:val="Standaard"/>
    <w:semiHidden/>
    <w:rPr>
      <w:sz w:val="20"/>
      <w:szCs w:val="20"/>
    </w:rPr>
  </w:style>
  <w:style w:type="paragraph" w:styleId="Plattetekst2">
    <w:name w:val="Body Text 2"/>
    <w:basedOn w:val="Standaard"/>
    <w:pPr>
      <w:tabs>
        <w:tab w:val="left" w:pos="-720"/>
      </w:tabs>
      <w:suppressAutoHyphens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  <w:szCs w:val="16"/>
    </w:rPr>
  </w:style>
  <w:style w:type="paragraph" w:styleId="Tekstopmerking">
    <w:name w:val="annotation text"/>
    <w:basedOn w:val="Standaard"/>
    <w:semiHidden/>
    <w:rPr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Zwaar">
    <w:name w:val="Strong"/>
    <w:uiPriority w:val="22"/>
    <w:qFormat/>
    <w:rPr>
      <w:b/>
      <w:bCs/>
    </w:rPr>
  </w:style>
  <w:style w:type="paragraph" w:styleId="Plattetekst3">
    <w:name w:val="Body Text 3"/>
    <w:basedOn w:val="Standaard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21" w:color="auto"/>
      </w:pBdr>
      <w:tabs>
        <w:tab w:val="left" w:pos="-1135"/>
        <w:tab w:val="left" w:pos="-568"/>
        <w:tab w:val="left" w:pos="-2"/>
        <w:tab w:val="left" w:pos="565"/>
        <w:tab w:val="left" w:pos="982"/>
        <w:tab w:val="left" w:pos="1131"/>
        <w:tab w:val="left" w:pos="1699"/>
        <w:tab w:val="left" w:pos="2265"/>
        <w:tab w:val="left" w:pos="2833"/>
        <w:tab w:val="left" w:pos="3399"/>
        <w:tab w:val="left" w:pos="3966"/>
        <w:tab w:val="left" w:pos="4533"/>
        <w:tab w:val="left" w:pos="5100"/>
        <w:tab w:val="left" w:pos="5667"/>
        <w:tab w:val="left" w:pos="6234"/>
        <w:tab w:val="left" w:pos="6801"/>
        <w:tab w:val="left" w:pos="7368"/>
        <w:tab w:val="left" w:pos="7934"/>
        <w:tab w:val="left" w:pos="8502"/>
        <w:tab w:val="left" w:pos="9068"/>
      </w:tabs>
    </w:pPr>
    <w:rPr>
      <w:rFonts w:ascii="Arial" w:hAnsi="Arial"/>
      <w:sz w:val="22"/>
    </w:rPr>
  </w:style>
  <w:style w:type="paragraph" w:styleId="Bijschrift">
    <w:name w:val="caption"/>
    <w:basedOn w:val="Standaard"/>
    <w:next w:val="Standaard"/>
    <w:qFormat/>
    <w:rsid w:val="00C03E62"/>
    <w:rPr>
      <w:b/>
      <w:bCs/>
      <w:sz w:val="20"/>
      <w:szCs w:val="20"/>
    </w:rPr>
  </w:style>
  <w:style w:type="table" w:styleId="Tabelraster">
    <w:name w:val="Table Grid"/>
    <w:basedOn w:val="Standaardtabel"/>
    <w:rsid w:val="00434C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semiHidden/>
    <w:rsid w:val="00434CA0"/>
    <w:rPr>
      <w:rFonts w:ascii="Tahoma" w:hAnsi="Tahoma" w:cs="Tahoma"/>
      <w:sz w:val="16"/>
      <w:szCs w:val="16"/>
    </w:rPr>
  </w:style>
  <w:style w:type="paragraph" w:styleId="Plattetekstinspringen">
    <w:name w:val="Body Text Indent"/>
    <w:basedOn w:val="Standaard"/>
    <w:rsid w:val="00810529"/>
    <w:pPr>
      <w:tabs>
        <w:tab w:val="left" w:pos="426"/>
      </w:tabs>
      <w:ind w:left="426" w:hanging="426"/>
    </w:pPr>
    <w:rPr>
      <w:rFonts w:ascii="Arial" w:hAnsi="Arial"/>
      <w:sz w:val="32"/>
      <w:szCs w:val="20"/>
    </w:rPr>
  </w:style>
  <w:style w:type="character" w:customStyle="1" w:styleId="Kop2Char">
    <w:name w:val="Kop 2 Char"/>
    <w:link w:val="Kop2"/>
    <w:rsid w:val="008C48C9"/>
    <w:rPr>
      <w:rFonts w:ascii="Arial Narrow" w:hAnsi="Arial Narrow" w:cs="Arial"/>
      <w:b/>
      <w:sz w:val="24"/>
      <w:lang w:val="nl" w:eastAsia="nl-NL" w:bidi="ar-SA"/>
    </w:rPr>
  </w:style>
  <w:style w:type="paragraph" w:styleId="Onderwerpvanopmerking">
    <w:name w:val="annotation subject"/>
    <w:basedOn w:val="Tekstopmerking"/>
    <w:next w:val="Tekstopmerking"/>
    <w:semiHidden/>
    <w:rsid w:val="00663899"/>
    <w:rPr>
      <w:b/>
      <w:bCs/>
    </w:rPr>
  </w:style>
  <w:style w:type="character" w:customStyle="1" w:styleId="shorttext">
    <w:name w:val="short_text"/>
    <w:basedOn w:val="Standaardalinea-lettertype"/>
    <w:rsid w:val="00CB6661"/>
  </w:style>
  <w:style w:type="character" w:customStyle="1" w:styleId="hps">
    <w:name w:val="hps"/>
    <w:basedOn w:val="Standaardalinea-lettertype"/>
    <w:rsid w:val="00CB6661"/>
  </w:style>
  <w:style w:type="character" w:customStyle="1" w:styleId="KoptekstChar">
    <w:name w:val="Koptekst Char"/>
    <w:link w:val="Koptekst"/>
    <w:rsid w:val="00582771"/>
    <w:rPr>
      <w:rFonts w:ascii="Arial Narrow" w:hAnsi="Arial Narrow" w:cs="Arial"/>
      <w:sz w:val="24"/>
      <w:szCs w:val="22"/>
    </w:rPr>
  </w:style>
  <w:style w:type="paragraph" w:styleId="Lijst">
    <w:name w:val="List"/>
    <w:basedOn w:val="Standaard"/>
    <w:uiPriority w:val="99"/>
    <w:semiHidden/>
    <w:unhideWhenUsed/>
    <w:rsid w:val="00E64890"/>
    <w:pPr>
      <w:ind w:left="283" w:hanging="283"/>
      <w:contextualSpacing/>
    </w:pPr>
  </w:style>
  <w:style w:type="paragraph" w:styleId="Lijstalinea">
    <w:name w:val="List Paragraph"/>
    <w:basedOn w:val="Standaard"/>
    <w:uiPriority w:val="34"/>
    <w:qFormat/>
    <w:rsid w:val="00074ED4"/>
    <w:pPr>
      <w:ind w:left="720"/>
      <w:contextualSpacing/>
    </w:pPr>
    <w:rPr>
      <w:rFonts w:ascii="Times New Roman" w:hAnsi="Times New Roman" w:cs="Times New Roman"/>
      <w:szCs w:val="24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D1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7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9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7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7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0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4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5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6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7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6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1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qm@tastestrik.n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ales@tastestrik.n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astestrik.nl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tastestrik.n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Sjablonen\form_portrait.dot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64B1CF-A328-4F71-BED7-7FD4297CAA9C}">
  <we:reference id="WA200007971" version="2.7.0.0" store="Omex" storeType="OMEX"/>
  <we:alternateReferences>
    <we:reference id="WA200007971" version="2.7.0.0" store="WA200007971" storeType="OMEX"/>
  </we:alternateReferences>
  <we:properties>
    <we:property name="PassionfruitCurrentChatId" value="&quot;ae787133-8959-4f2a-8070-1b5f274e783d&quot;"/>
    <we:property name="PassionfruitHostId" value="&quot;502d1120-cc0f-42f4-88fc-f8dfce44c2b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8D7A9BA00244D95600BE68A68F724" ma:contentTypeVersion="14" ma:contentTypeDescription="Een nieuw document maken." ma:contentTypeScope="" ma:versionID="c39a2beab9262f29057dfe1fceab458a">
  <xsd:schema xmlns:xsd="http://www.w3.org/2001/XMLSchema" xmlns:xs="http://www.w3.org/2001/XMLSchema" xmlns:p="http://schemas.microsoft.com/office/2006/metadata/properties" xmlns:ns2="309cf3db-fb51-4778-8dae-a24dcaeff309" xmlns:ns3="90aff41b-5b73-4790-8938-f25a8cde7542" targetNamespace="http://schemas.microsoft.com/office/2006/metadata/properties" ma:root="true" ma:fieldsID="a963fd757f05b1c495c26fcd58d3b29d" ns2:_="" ns3:_="">
    <xsd:import namespace="309cf3db-fb51-4778-8dae-a24dcaeff309"/>
    <xsd:import namespace="90aff41b-5b73-4790-8938-f25a8cde75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cf3db-fb51-4778-8dae-a24dcaeff3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ed8af74-ba2e-42d7-8184-ed10fe3c4e19}" ma:internalName="TaxCatchAll" ma:showField="CatchAllData" ma:web="309cf3db-fb51-4778-8dae-a24dcaeff3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ff41b-5b73-4790-8938-f25a8cde75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bd8f197-7793-4fa6-8718-3bd241bbc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ff41b-5b73-4790-8938-f25a8cde7542">
      <Terms xmlns="http://schemas.microsoft.com/office/infopath/2007/PartnerControls"/>
    </lcf76f155ced4ddcb4097134ff3c332f>
    <TaxCatchAll xmlns="309cf3db-fb51-4778-8dae-a24dcaeff30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C859F-E56C-4915-91AF-93F52CD76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9cf3db-fb51-4778-8dae-a24dcaeff309"/>
    <ds:schemaRef ds:uri="90aff41b-5b73-4790-8938-f25a8cde75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F35F77-9AEB-4A3A-B6B9-301BB7BE8D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76A0CC-3DDC-43C7-83E6-577C04E8C56F}">
  <ds:schemaRefs>
    <ds:schemaRef ds:uri="http://schemas.microsoft.com/office/2006/metadata/properties"/>
    <ds:schemaRef ds:uri="http://schemas.microsoft.com/office/infopath/2007/PartnerControls"/>
    <ds:schemaRef ds:uri="90aff41b-5b73-4790-8938-f25a8cde7542"/>
    <ds:schemaRef ds:uri="309cf3db-fb51-4778-8dae-a24dcaeff309"/>
  </ds:schemaRefs>
</ds:datastoreItem>
</file>

<file path=customXml/itemProps4.xml><?xml version="1.0" encoding="utf-8"?>
<ds:datastoreItem xmlns:ds="http://schemas.openxmlformats.org/officeDocument/2006/customXml" ds:itemID="{515220B6-4766-4709-AAD9-649B2156D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form_portrait</Template>
  <TotalTime>31</TotalTime>
  <Pages>5</Pages>
  <Words>1134</Words>
  <Characters>6265</Characters>
  <Application>Microsoft Office Word</Application>
  <DocSecurity>0</DocSecurity>
  <Lines>189</Lines>
  <Paragraphs>112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ktba bv</Company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KTBA Kwaliteitszorg B.V.</dc:creator>
  <cp:keywords/>
  <cp:lastModifiedBy>Annefleur Wijmans</cp:lastModifiedBy>
  <cp:revision>22</cp:revision>
  <cp:lastPrinted>2022-11-15T13:35:00Z</cp:lastPrinted>
  <dcterms:created xsi:type="dcterms:W3CDTF">2026-01-30T14:35:00Z</dcterms:created>
  <dcterms:modified xsi:type="dcterms:W3CDTF">2026-02-02T14:48:00Z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_UnifiedCompliancePolicyUIAction">
    <vt:lpwstr/>
  </property>
  <property fmtid="{D5CDD505-2E9C-101B-9397-08002B2CF9AE}" pid="3" name="_ip_UnifiedCompliancePolicyProperties">
    <vt:lpwstr/>
  </property>
  <property fmtid="{D5CDD505-2E9C-101B-9397-08002B2CF9AE}" pid="4" name="ContentTypeId">
    <vt:lpwstr>0x0101005BC8D7A9BA00244D95600BE68A68F724</vt:lpwstr>
  </property>
  <property fmtid="{D5CDD505-2E9C-101B-9397-08002B2CF9AE}" pid="5" name="MediaServiceImageTags">
    <vt:lpwstr/>
  </property>
</Properties>
</file>